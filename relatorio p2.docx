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75B14" w14:textId="77777777" w:rsidR="00B82B96" w:rsidRDefault="00B82B96" w:rsidP="00D17EF0">
      <w:pPr>
        <w:pStyle w:val="TextoCapa"/>
      </w:pPr>
      <w:r>
        <w:t>UNIVERSIDADE DO ESTADO D</w:t>
      </w:r>
      <w:r w:rsidR="002805F4">
        <w:t>E</w:t>
      </w:r>
      <w:r>
        <w:t xml:space="preserve"> MATO GROSSO </w:t>
      </w:r>
    </w:p>
    <w:p w14:paraId="260DB202" w14:textId="77777777" w:rsidR="00170D00" w:rsidRDefault="00170D00" w:rsidP="00D17EF0">
      <w:pPr>
        <w:pStyle w:val="TextoCapa"/>
      </w:pPr>
      <w:r>
        <w:t xml:space="preserve">FACULDADE DE CIÊNCIAS EXATAS E TECNOLÓGICAS </w:t>
      </w:r>
    </w:p>
    <w:p w14:paraId="7672C2DA" w14:textId="77777777" w:rsidR="00170D00" w:rsidRDefault="00170D00" w:rsidP="00D17EF0">
      <w:pPr>
        <w:pStyle w:val="TextoCapa"/>
      </w:pPr>
      <w:r>
        <w:t>CURSO DE BACHARELADO EM ENGENHARIA ELÉTRICA</w:t>
      </w:r>
    </w:p>
    <w:p w14:paraId="2BAA1404" w14:textId="77777777" w:rsidR="00B82B96" w:rsidRDefault="00B82B96" w:rsidP="00D17EF0">
      <w:pPr>
        <w:pStyle w:val="TextoCapa"/>
      </w:pPr>
    </w:p>
    <w:p w14:paraId="36CEA9CE" w14:textId="77777777" w:rsidR="00B82B96" w:rsidRDefault="00B82B96" w:rsidP="00D17EF0">
      <w:pPr>
        <w:pStyle w:val="TextoCapa"/>
      </w:pPr>
    </w:p>
    <w:p w14:paraId="31552133" w14:textId="77777777" w:rsidR="004E73EE" w:rsidRDefault="004E73EE" w:rsidP="00D17EF0">
      <w:pPr>
        <w:pStyle w:val="TextoCapa"/>
      </w:pPr>
    </w:p>
    <w:p w14:paraId="29E76171" w14:textId="77777777" w:rsidR="004E73EE" w:rsidRDefault="004E73EE" w:rsidP="00D17EF0">
      <w:pPr>
        <w:pStyle w:val="TextoCapa"/>
      </w:pPr>
    </w:p>
    <w:p w14:paraId="2C920392" w14:textId="77777777" w:rsidR="00B82B96" w:rsidRDefault="00B82B96" w:rsidP="00D17EF0">
      <w:pPr>
        <w:pStyle w:val="TextoCapa"/>
      </w:pPr>
    </w:p>
    <w:p w14:paraId="789FB182" w14:textId="3EB12719" w:rsidR="00D17EF0" w:rsidRDefault="00FD47C2" w:rsidP="00D17EF0">
      <w:pPr>
        <w:pStyle w:val="TextoCapa"/>
      </w:pPr>
      <w:r>
        <w:t>ARTHUR LAND OLIVEIRA</w:t>
      </w:r>
    </w:p>
    <w:p w14:paraId="2169AE48" w14:textId="77777777" w:rsidR="00D17EF0" w:rsidRDefault="00D17EF0" w:rsidP="00D17EF0">
      <w:pPr>
        <w:pStyle w:val="TextoCapa"/>
      </w:pPr>
    </w:p>
    <w:p w14:paraId="6E4FC2EA" w14:textId="77777777" w:rsidR="00D17EF0" w:rsidRDefault="00D17EF0" w:rsidP="00D17EF0">
      <w:pPr>
        <w:pStyle w:val="TextoCapa"/>
      </w:pPr>
    </w:p>
    <w:p w14:paraId="04F58525" w14:textId="77777777" w:rsidR="004E73EE" w:rsidRDefault="004E73EE" w:rsidP="00D17EF0">
      <w:pPr>
        <w:pStyle w:val="TextoCapa"/>
      </w:pPr>
    </w:p>
    <w:p w14:paraId="5A0192EA" w14:textId="77777777" w:rsidR="004E73EE" w:rsidRDefault="004E73EE" w:rsidP="00D17EF0">
      <w:pPr>
        <w:pStyle w:val="TextoCapa"/>
      </w:pPr>
    </w:p>
    <w:p w14:paraId="096DF6E0" w14:textId="77777777" w:rsidR="00D17EF0" w:rsidRDefault="00D17EF0" w:rsidP="00D17EF0">
      <w:pPr>
        <w:pStyle w:val="TextoCapa"/>
      </w:pPr>
    </w:p>
    <w:p w14:paraId="7B244A8F" w14:textId="27D95753" w:rsidR="00FD47C2" w:rsidRDefault="00FD47C2" w:rsidP="00D17EF0">
      <w:pPr>
        <w:pStyle w:val="TextoCapa"/>
      </w:pPr>
      <w:r w:rsidRPr="00FD47C2">
        <w:t xml:space="preserve">RESPOSTA TEMPORAL DE CIRCUITO </w:t>
      </w:r>
      <w:proofErr w:type="spellStart"/>
      <w:r w:rsidRPr="00FD47C2">
        <w:t>RLC</w:t>
      </w:r>
      <w:proofErr w:type="spellEnd"/>
      <w:r w:rsidRPr="00FD47C2">
        <w:t xml:space="preserve"> COM DIODO: IMPLEMENTAÇÃO E ESTUDO EM PYTHON</w:t>
      </w:r>
    </w:p>
    <w:p w14:paraId="77422B4C" w14:textId="58026505" w:rsidR="00D17EF0" w:rsidRPr="00BE6A89" w:rsidRDefault="00D17EF0" w:rsidP="00FD47C2">
      <w:pPr>
        <w:pStyle w:val="TextoCapa"/>
        <w:jc w:val="left"/>
        <w:rPr>
          <w:b w:val="0"/>
        </w:rPr>
      </w:pPr>
    </w:p>
    <w:p w14:paraId="40840150" w14:textId="77777777" w:rsidR="00D17EF0" w:rsidRDefault="00D17EF0" w:rsidP="00D17EF0">
      <w:pPr>
        <w:pStyle w:val="TextoCapa"/>
      </w:pPr>
    </w:p>
    <w:p w14:paraId="233339E6" w14:textId="77777777" w:rsidR="00D17EF0" w:rsidRDefault="00D17EF0" w:rsidP="00170D00">
      <w:pPr>
        <w:pStyle w:val="TextoCapa"/>
        <w:jc w:val="left"/>
      </w:pPr>
    </w:p>
    <w:p w14:paraId="78B3EF7F" w14:textId="77777777" w:rsidR="00D17EF0" w:rsidRDefault="00D17EF0" w:rsidP="00FD47C2">
      <w:pPr>
        <w:pStyle w:val="TextoCapa"/>
        <w:jc w:val="left"/>
      </w:pPr>
    </w:p>
    <w:p w14:paraId="29F7C769" w14:textId="77777777" w:rsidR="00D17EF0" w:rsidRDefault="00D17EF0" w:rsidP="00D17EF0">
      <w:pPr>
        <w:pStyle w:val="TextoCapa"/>
      </w:pPr>
    </w:p>
    <w:p w14:paraId="21A9CCC1" w14:textId="77777777" w:rsidR="00D17EF0" w:rsidRDefault="00D17EF0" w:rsidP="00D17EF0">
      <w:pPr>
        <w:pStyle w:val="TextoCapa"/>
      </w:pPr>
    </w:p>
    <w:p w14:paraId="0A20D824" w14:textId="77777777" w:rsidR="00D17EF0" w:rsidRDefault="00D17EF0" w:rsidP="00D17EF0">
      <w:pPr>
        <w:pStyle w:val="TextoCapa"/>
      </w:pPr>
    </w:p>
    <w:p w14:paraId="29109042" w14:textId="77777777" w:rsidR="00D17EF0" w:rsidRDefault="00D17EF0" w:rsidP="00D17EF0">
      <w:pPr>
        <w:pStyle w:val="TextoCapa"/>
      </w:pPr>
    </w:p>
    <w:p w14:paraId="7B7AE9C6" w14:textId="77777777" w:rsidR="00D17EF0" w:rsidRDefault="00D17EF0" w:rsidP="00D17EF0">
      <w:pPr>
        <w:pStyle w:val="TextoCapa"/>
      </w:pPr>
    </w:p>
    <w:p w14:paraId="35673ACE" w14:textId="77777777" w:rsidR="00D17EF0" w:rsidRPr="00B0744A" w:rsidRDefault="00170D00" w:rsidP="00D17EF0">
      <w:pPr>
        <w:pStyle w:val="TextoCapa"/>
      </w:pPr>
      <w:r>
        <w:t>UNEMAT – Campus de Sinop</w:t>
      </w:r>
    </w:p>
    <w:p w14:paraId="5447BDA3" w14:textId="0F3ED513" w:rsidR="00D17EF0" w:rsidRPr="00B0744A" w:rsidRDefault="00FD47C2" w:rsidP="00D17EF0">
      <w:pPr>
        <w:pStyle w:val="TextoCapa"/>
      </w:pPr>
      <w:r>
        <w:t>2025</w:t>
      </w:r>
      <w:r w:rsidR="00D17EF0" w:rsidRPr="00B0744A">
        <w:t>/</w:t>
      </w:r>
      <w:r>
        <w:t>2</w:t>
      </w:r>
    </w:p>
    <w:p w14:paraId="5F42F705" w14:textId="77777777" w:rsidR="00170D00" w:rsidRDefault="00170D00" w:rsidP="00170D00">
      <w:pPr>
        <w:pStyle w:val="TextoCapa"/>
      </w:pPr>
      <w:r>
        <w:lastRenderedPageBreak/>
        <w:t xml:space="preserve">UNIVERSIDADE DO ESTADO DE MATO GROSSO </w:t>
      </w:r>
    </w:p>
    <w:p w14:paraId="270B6EBB" w14:textId="77777777" w:rsidR="00170D00" w:rsidRDefault="00170D00" w:rsidP="00170D00">
      <w:pPr>
        <w:pStyle w:val="TextoCapa"/>
      </w:pPr>
      <w:r>
        <w:t xml:space="preserve">FACULDADE DE CIÊNCIAS EXATAS E TECNOLÓGICAS </w:t>
      </w:r>
    </w:p>
    <w:p w14:paraId="7CA3D5B2" w14:textId="77777777" w:rsidR="00170D00" w:rsidRDefault="00170D00" w:rsidP="00170D00">
      <w:pPr>
        <w:pStyle w:val="TextoCapa"/>
      </w:pPr>
      <w:r>
        <w:t>CURSO DE BACHARELADO EM ENGENHARIA ELÉTRICA</w:t>
      </w:r>
    </w:p>
    <w:p w14:paraId="3449FEBB" w14:textId="77777777" w:rsidR="004E73EE" w:rsidRDefault="004E73EE" w:rsidP="00B82B96">
      <w:pPr>
        <w:pStyle w:val="TextoCapa"/>
      </w:pPr>
    </w:p>
    <w:p w14:paraId="15BE2986" w14:textId="77777777" w:rsidR="00170D00" w:rsidRDefault="00170D00" w:rsidP="00B82B96">
      <w:pPr>
        <w:pStyle w:val="TextoCapa"/>
      </w:pPr>
    </w:p>
    <w:p w14:paraId="3B4BA823" w14:textId="77777777" w:rsidR="00170D00" w:rsidRDefault="00170D00" w:rsidP="00B82B96">
      <w:pPr>
        <w:pStyle w:val="TextoCapa"/>
      </w:pPr>
    </w:p>
    <w:p w14:paraId="5EEFDD74" w14:textId="77777777" w:rsidR="00FD47C2" w:rsidRDefault="00FD47C2" w:rsidP="00B82B96">
      <w:pPr>
        <w:pStyle w:val="TextoCapa"/>
      </w:pPr>
    </w:p>
    <w:p w14:paraId="607E11DE" w14:textId="77777777" w:rsidR="004E73EE" w:rsidRDefault="004E73EE" w:rsidP="00B82B96">
      <w:pPr>
        <w:pStyle w:val="TextoCapa"/>
      </w:pPr>
    </w:p>
    <w:p w14:paraId="5F80529B" w14:textId="2112CBE7" w:rsidR="00B82B96" w:rsidRDefault="00FD47C2" w:rsidP="00B82B96">
      <w:pPr>
        <w:pStyle w:val="TextoCapa"/>
      </w:pPr>
      <w:r>
        <w:t>ARTHUR LAND OLIVEIRA</w:t>
      </w:r>
    </w:p>
    <w:p w14:paraId="58EDDFCB" w14:textId="77777777" w:rsidR="00D17EF0" w:rsidRDefault="00D17EF0" w:rsidP="00D17EF0">
      <w:pPr>
        <w:pStyle w:val="TextoCapa"/>
      </w:pPr>
    </w:p>
    <w:p w14:paraId="38AF66A2" w14:textId="77777777" w:rsidR="004E73EE" w:rsidRDefault="004E73EE" w:rsidP="00D17EF0">
      <w:pPr>
        <w:pStyle w:val="TextoCapa"/>
      </w:pPr>
    </w:p>
    <w:p w14:paraId="3C01204E" w14:textId="77777777" w:rsidR="004E73EE" w:rsidRDefault="004E73EE" w:rsidP="00D17EF0">
      <w:pPr>
        <w:pStyle w:val="TextoCapa"/>
      </w:pPr>
    </w:p>
    <w:p w14:paraId="7858C13A" w14:textId="77777777" w:rsidR="00FD47C2" w:rsidRDefault="00FD47C2" w:rsidP="00D17EF0">
      <w:pPr>
        <w:pStyle w:val="TextoCapa"/>
      </w:pPr>
    </w:p>
    <w:p w14:paraId="124126CE" w14:textId="77777777" w:rsidR="00D17EF0" w:rsidRDefault="00D17EF0" w:rsidP="00D17EF0">
      <w:pPr>
        <w:pStyle w:val="TextoCapa"/>
      </w:pPr>
    </w:p>
    <w:p w14:paraId="30E639C0" w14:textId="77777777" w:rsidR="00FD47C2" w:rsidRDefault="00FD47C2" w:rsidP="00FD47C2">
      <w:pPr>
        <w:pStyle w:val="TextoCapa"/>
      </w:pPr>
      <w:r w:rsidRPr="00FD47C2">
        <w:t xml:space="preserve">RESPOSTA TEMPORAL DE CIRCUITO </w:t>
      </w:r>
      <w:proofErr w:type="spellStart"/>
      <w:r w:rsidRPr="00FD47C2">
        <w:t>RLC</w:t>
      </w:r>
      <w:proofErr w:type="spellEnd"/>
      <w:r w:rsidRPr="00FD47C2">
        <w:t xml:space="preserve"> COM DIODO: IMPLEMENTAÇÃO E ESTUDO EM PYTHON</w:t>
      </w:r>
    </w:p>
    <w:p w14:paraId="6C447202" w14:textId="77777777" w:rsidR="00FD47C2" w:rsidRDefault="00FD47C2" w:rsidP="00D17EF0">
      <w:pPr>
        <w:pStyle w:val="TextoCapa"/>
      </w:pPr>
    </w:p>
    <w:p w14:paraId="409BD8A0" w14:textId="77777777" w:rsidR="00FD47C2" w:rsidRDefault="00FD47C2" w:rsidP="00D17EF0">
      <w:pPr>
        <w:pStyle w:val="TextoCapa"/>
      </w:pPr>
    </w:p>
    <w:p w14:paraId="7C4549DF" w14:textId="77777777" w:rsidR="00D17EF0" w:rsidRDefault="00D17EF0" w:rsidP="00D17EF0">
      <w:pPr>
        <w:pStyle w:val="TextoCapa"/>
      </w:pPr>
    </w:p>
    <w:p w14:paraId="092FEFB1" w14:textId="6A2017C1" w:rsidR="00D17EF0" w:rsidRDefault="00FD47C2" w:rsidP="00D17EF0">
      <w:pPr>
        <w:pStyle w:val="TextoRosto"/>
      </w:pPr>
      <w:r>
        <w:t>Atividade avaliativa</w:t>
      </w:r>
      <w:r w:rsidR="00D17EF0">
        <w:t xml:space="preserve"> apresentado</w:t>
      </w:r>
      <w:r>
        <w:t xml:space="preserve"> na disciplina de Eletrônica de Potência</w:t>
      </w:r>
      <w:r w:rsidR="00D17EF0">
        <w:t xml:space="preserve"> do Curso de </w:t>
      </w:r>
      <w:r w:rsidR="00B65247">
        <w:t xml:space="preserve">Bacharelado em </w:t>
      </w:r>
      <w:r w:rsidR="00D17EF0">
        <w:t xml:space="preserve">Engenharia </w:t>
      </w:r>
      <w:r w:rsidR="00B65247">
        <w:t>Elétrica</w:t>
      </w:r>
      <w:r w:rsidR="00D17EF0">
        <w:t xml:space="preserve"> – UNEMAT, Campus Universitário de Sinop</w:t>
      </w:r>
      <w:r w:rsidR="00B65247">
        <w:t xml:space="preserve"> – </w:t>
      </w:r>
      <w:r w:rsidR="00D17EF0">
        <w:t xml:space="preserve">MT, como pré-requisito para </w:t>
      </w:r>
      <w:r>
        <w:t>obtenção de nota na segunda avaliação (P2)</w:t>
      </w:r>
      <w:r w:rsidR="00D17EF0">
        <w:t>.</w:t>
      </w:r>
    </w:p>
    <w:p w14:paraId="0F0B2090" w14:textId="5A16A2A3" w:rsidR="00D17EF0" w:rsidRDefault="00D17EF0" w:rsidP="00D17EF0">
      <w:pPr>
        <w:pStyle w:val="TextoRosto"/>
      </w:pPr>
      <w:r>
        <w:t xml:space="preserve">Prof. </w:t>
      </w:r>
      <w:r w:rsidR="00FD47C2">
        <w:t xml:space="preserve">Me.: Marcus </w:t>
      </w:r>
      <w:proofErr w:type="spellStart"/>
      <w:r w:rsidR="00FD47C2">
        <w:t>Felipy</w:t>
      </w:r>
      <w:proofErr w:type="spellEnd"/>
      <w:r w:rsidR="00FD47C2">
        <w:t xml:space="preserve"> </w:t>
      </w:r>
      <w:proofErr w:type="spellStart"/>
      <w:r w:rsidR="00FD47C2">
        <w:t>Glatz</w:t>
      </w:r>
      <w:proofErr w:type="spellEnd"/>
      <w:r w:rsidR="00FD47C2">
        <w:t xml:space="preserve"> Rodrigues </w:t>
      </w:r>
    </w:p>
    <w:p w14:paraId="38ECDDD3" w14:textId="77777777" w:rsidR="0099572D" w:rsidRDefault="0099572D" w:rsidP="00D17EF0">
      <w:pPr>
        <w:pStyle w:val="TextoRosto"/>
      </w:pPr>
    </w:p>
    <w:p w14:paraId="0617A905" w14:textId="77777777" w:rsidR="004E73EE" w:rsidRDefault="004E73EE" w:rsidP="00D17EF0">
      <w:pPr>
        <w:pStyle w:val="TextoCapa"/>
      </w:pPr>
    </w:p>
    <w:p w14:paraId="54BBE794" w14:textId="77777777" w:rsidR="00D17EF0" w:rsidRDefault="00D17EF0" w:rsidP="00D17EF0">
      <w:pPr>
        <w:pStyle w:val="TextoCapa"/>
      </w:pPr>
    </w:p>
    <w:p w14:paraId="47AFEC89" w14:textId="77777777" w:rsidR="00D17EF0" w:rsidRPr="00B0744A" w:rsidRDefault="00170D00" w:rsidP="00D17EF0">
      <w:pPr>
        <w:pStyle w:val="TextoCapa"/>
      </w:pPr>
      <w:r>
        <w:t>UNEMAT – Campus de Sinop</w:t>
      </w:r>
    </w:p>
    <w:p w14:paraId="43122075" w14:textId="281D7724" w:rsidR="00D17EF0" w:rsidRDefault="00FD47C2" w:rsidP="00D17EF0">
      <w:pPr>
        <w:pStyle w:val="TextoCapa"/>
      </w:pPr>
      <w:r>
        <w:t>2025</w:t>
      </w:r>
      <w:r w:rsidR="00D17EF0">
        <w:t>/</w:t>
      </w:r>
      <w:r>
        <w:t>2</w:t>
      </w:r>
    </w:p>
    <w:p w14:paraId="2973F66E" w14:textId="77777777" w:rsidR="00D17EF0" w:rsidRDefault="00D17EF0" w:rsidP="00D17EF0">
      <w:pPr>
        <w:pStyle w:val="TListas"/>
        <w:sectPr w:rsidR="00D17EF0" w:rsidSect="00D27FD9">
          <w:headerReference w:type="default" r:id="rId8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0A602298" w14:textId="05481E46" w:rsidR="00D40E08" w:rsidRPr="00A4426F" w:rsidRDefault="00D17EF0" w:rsidP="00A4426F">
      <w:pPr>
        <w:jc w:val="center"/>
        <w:rPr>
          <w:b/>
          <w:color w:val="auto"/>
          <w:sz w:val="28"/>
          <w:szCs w:val="28"/>
        </w:rPr>
      </w:pPr>
      <w:bookmarkStart w:id="0" w:name="_Toc383454812"/>
      <w:bookmarkStart w:id="1" w:name="_Toc383455015"/>
      <w:r w:rsidRPr="00744139">
        <w:rPr>
          <w:b/>
          <w:color w:val="auto"/>
          <w:sz w:val="28"/>
          <w:szCs w:val="28"/>
        </w:rPr>
        <w:lastRenderedPageBreak/>
        <w:t>LISTA DE FIGURAS</w:t>
      </w:r>
      <w:bookmarkEnd w:id="0"/>
      <w:bookmarkEnd w:id="1"/>
    </w:p>
    <w:p w14:paraId="3925880F" w14:textId="4BFC0083" w:rsidR="00D17EF0" w:rsidRPr="00285D6E" w:rsidRDefault="00A4426F" w:rsidP="00A4426F">
      <w:pPr>
        <w:pStyle w:val="Paragrafo"/>
        <w:ind w:firstLine="0"/>
      </w:pPr>
      <w:r>
        <w:t xml:space="preserve">Figura 1 – </w:t>
      </w:r>
      <w:r w:rsidR="00DD53AC">
        <w:t>Circuito associado a um estimulador magnético...</w:t>
      </w:r>
      <w:r>
        <w:t>....................................</w:t>
      </w:r>
      <w:r w:rsidR="00DD53AC">
        <w:t>..5</w:t>
      </w:r>
    </w:p>
    <w:p w14:paraId="2489085D" w14:textId="44E4C3CF" w:rsidR="00DD53AC" w:rsidRPr="00285D6E" w:rsidRDefault="00DD53AC" w:rsidP="00DD53AC">
      <w:pPr>
        <w:pStyle w:val="Paragrafo"/>
        <w:ind w:firstLine="0"/>
      </w:pPr>
      <w:bookmarkStart w:id="2" w:name="_Toc383454276"/>
      <w:bookmarkStart w:id="3" w:name="_Toc383454813"/>
      <w:bookmarkStart w:id="4" w:name="_Toc383455016"/>
      <w:r>
        <w:t xml:space="preserve">Figura </w:t>
      </w:r>
      <w:r>
        <w:t>2</w:t>
      </w:r>
      <w:r>
        <w:t xml:space="preserve"> – Resultado temporal de corrente e tensão.................................................13</w:t>
      </w:r>
    </w:p>
    <w:p w14:paraId="6FE17A64" w14:textId="080A9C2C" w:rsidR="00744139" w:rsidRDefault="00744139">
      <w:pPr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br w:type="page"/>
      </w:r>
    </w:p>
    <w:p w14:paraId="38215174" w14:textId="77777777" w:rsidR="00D17EF0" w:rsidRPr="00744139" w:rsidRDefault="00D17EF0" w:rsidP="00744139">
      <w:pPr>
        <w:jc w:val="center"/>
        <w:rPr>
          <w:b/>
          <w:color w:val="auto"/>
          <w:sz w:val="28"/>
          <w:szCs w:val="28"/>
        </w:rPr>
      </w:pPr>
      <w:r w:rsidRPr="00744139">
        <w:rPr>
          <w:b/>
          <w:color w:val="auto"/>
          <w:sz w:val="28"/>
          <w:szCs w:val="28"/>
        </w:rPr>
        <w:lastRenderedPageBreak/>
        <w:t>LISTA DE ABREVIATURAS</w:t>
      </w:r>
      <w:bookmarkEnd w:id="2"/>
      <w:bookmarkEnd w:id="3"/>
      <w:bookmarkEnd w:id="4"/>
    </w:p>
    <w:p w14:paraId="6B731018" w14:textId="77777777" w:rsidR="00866A14" w:rsidRDefault="00866A14" w:rsidP="00A63244">
      <w:pPr>
        <w:pStyle w:val="Paragrafo"/>
        <w:ind w:firstLine="0"/>
      </w:pPr>
    </w:p>
    <w:p w14:paraId="7CB464FA" w14:textId="77777777" w:rsidR="00DC27FD" w:rsidRDefault="000E4BD4" w:rsidP="000E4BD4">
      <w:pPr>
        <w:pStyle w:val="Paragrafo"/>
        <w:ind w:firstLine="0"/>
        <w:jc w:val="left"/>
      </w:pPr>
      <w:r w:rsidRPr="000E4BD4">
        <w:t>R – Resistência elétrica</w:t>
      </w:r>
      <w:r w:rsidRPr="000E4BD4">
        <w:br/>
        <w:t>L – Indutância</w:t>
      </w:r>
      <w:r w:rsidRPr="000E4BD4">
        <w:br/>
        <w:t>C – Capacitância</w:t>
      </w:r>
    </w:p>
    <w:p w14:paraId="4218038F" w14:textId="03149249" w:rsidR="00DC27FD" w:rsidRDefault="00DC27FD" w:rsidP="000E4BD4">
      <w:pPr>
        <w:pStyle w:val="Paragrafo"/>
        <w:ind w:firstLine="0"/>
        <w:jc w:val="left"/>
      </w:pPr>
      <w:r>
        <w:t xml:space="preserve">t – </w:t>
      </w:r>
      <w:proofErr w:type="gramStart"/>
      <w:r>
        <w:t>tempo</w:t>
      </w:r>
      <w:proofErr w:type="gramEnd"/>
      <w:r w:rsidR="000E4BD4" w:rsidRPr="000E4BD4">
        <w:br/>
        <w:t>i(t) – Corrente no indutor</w:t>
      </w:r>
      <w:r w:rsidR="000E4BD4" w:rsidRPr="000E4BD4">
        <w:br/>
      </w:r>
      <w:proofErr w:type="spellStart"/>
      <w:r w:rsidR="000E4BD4" w:rsidRPr="000E4BD4">
        <w:t>vC</w:t>
      </w:r>
      <w:proofErr w:type="spellEnd"/>
      <w:r w:rsidR="000E4BD4" w:rsidRPr="000E4BD4">
        <w:t>(t) – Tensão no capacitor</w:t>
      </w:r>
      <w:r w:rsidR="000E4BD4" w:rsidRPr="000E4BD4">
        <w:br/>
      </w:r>
      <w:r w:rsidR="000E4BD4">
        <w:t>V0</w:t>
      </w:r>
      <w:r w:rsidR="000E4BD4" w:rsidRPr="000E4BD4">
        <w:t xml:space="preserve"> – Tensão inicial do capacitor</w:t>
      </w:r>
    </w:p>
    <w:p w14:paraId="157B8E45" w14:textId="4427366B" w:rsidR="00866A14" w:rsidRPr="000E4BD4" w:rsidRDefault="00DC27FD" w:rsidP="000E4BD4">
      <w:pPr>
        <w:pStyle w:val="Paragrafo"/>
        <w:ind w:firstLine="0"/>
        <w:jc w:val="left"/>
      </w:pPr>
      <w:proofErr w:type="spellStart"/>
      <w:r>
        <w:t>Vx</w:t>
      </w:r>
      <w:proofErr w:type="spellEnd"/>
      <w:r>
        <w:t xml:space="preserve"> – Tensão do capacitor pré-carregado</w:t>
      </w:r>
      <w:r w:rsidR="000E4BD4" w:rsidRPr="000E4BD4">
        <w:br/>
        <w:t>EDO – Equação Diferencial Ordinária</w:t>
      </w:r>
      <w:r w:rsidR="000E4BD4" w:rsidRPr="000E4BD4">
        <w:br/>
      </w:r>
      <w:proofErr w:type="spellStart"/>
      <w:r w:rsidR="000E4BD4" w:rsidRPr="000E4BD4">
        <w:t>RLC</w:t>
      </w:r>
      <w:proofErr w:type="spellEnd"/>
      <w:r w:rsidR="000E4BD4" w:rsidRPr="000E4BD4">
        <w:t xml:space="preserve"> – Circuito formado por Resistor, Indutor e Capacitor</w:t>
      </w:r>
      <w:r w:rsidR="000E4BD4" w:rsidRPr="000E4BD4">
        <w:br/>
        <w:t>Ω – Ohm</w:t>
      </w:r>
      <w:r w:rsidR="000E4BD4" w:rsidRPr="000E4BD4">
        <w:br/>
        <w:t>H – Henry</w:t>
      </w:r>
      <w:r w:rsidR="000E4BD4" w:rsidRPr="000E4BD4">
        <w:br/>
        <w:t xml:space="preserve">F – </w:t>
      </w:r>
      <w:proofErr w:type="spellStart"/>
      <w:r w:rsidR="000E4BD4" w:rsidRPr="000E4BD4">
        <w:t>Farad</w:t>
      </w:r>
      <w:proofErr w:type="spellEnd"/>
      <w:r w:rsidR="000E4BD4" w:rsidRPr="000E4BD4">
        <w:br/>
        <w:t>A – Ampère</w:t>
      </w:r>
      <w:r w:rsidR="000E4BD4" w:rsidRPr="000E4BD4">
        <w:br/>
        <w:t>V – Volt</w:t>
      </w:r>
      <w:r w:rsidR="000E4BD4" w:rsidRPr="000E4BD4">
        <w:br/>
        <w:t>µs – Microssegundo</w:t>
      </w:r>
      <w:r w:rsidR="000E4BD4" w:rsidRPr="000E4BD4">
        <w:br/>
        <w:t>Python – Linguagem utilizada nas simulações</w:t>
      </w:r>
      <w:r w:rsidR="000E4BD4" w:rsidRPr="000E4BD4">
        <w:br/>
      </w:r>
      <w:proofErr w:type="spellStart"/>
      <w:r w:rsidR="000E4BD4" w:rsidRPr="000E4BD4">
        <w:t>NumPy</w:t>
      </w:r>
      <w:proofErr w:type="spellEnd"/>
      <w:r w:rsidR="000E4BD4" w:rsidRPr="000E4BD4">
        <w:t xml:space="preserve"> – Biblioteca de computação numérica em Python</w:t>
      </w:r>
      <w:r w:rsidR="000E4BD4" w:rsidRPr="000E4BD4">
        <w:br/>
      </w:r>
      <w:proofErr w:type="spellStart"/>
      <w:r w:rsidR="000E4BD4" w:rsidRPr="000E4BD4">
        <w:t>SciPy</w:t>
      </w:r>
      <w:proofErr w:type="spellEnd"/>
      <w:r w:rsidR="000E4BD4" w:rsidRPr="000E4BD4">
        <w:t xml:space="preserve"> – Biblioteca científica de Python</w:t>
      </w:r>
      <w:r w:rsidR="000E4BD4" w:rsidRPr="000E4BD4">
        <w:br/>
      </w:r>
      <w:proofErr w:type="spellStart"/>
      <w:r w:rsidR="000E4BD4" w:rsidRPr="000E4BD4">
        <w:t>Matplotlib</w:t>
      </w:r>
      <w:proofErr w:type="spellEnd"/>
      <w:r w:rsidR="000E4BD4" w:rsidRPr="000E4BD4">
        <w:t xml:space="preserve"> – Biblioteca para gráficos em Python</w:t>
      </w:r>
      <w:r w:rsidR="000E4BD4" w:rsidRPr="000E4BD4">
        <w:br/>
      </w:r>
      <w:proofErr w:type="spellStart"/>
      <w:r w:rsidR="000E4BD4" w:rsidRPr="000E4BD4">
        <w:t>solve_ivp</w:t>
      </w:r>
      <w:proofErr w:type="spellEnd"/>
      <w:r w:rsidR="000E4BD4" w:rsidRPr="000E4BD4">
        <w:t xml:space="preserve"> – Método numérico de integração de </w:t>
      </w:r>
      <w:proofErr w:type="spellStart"/>
      <w:r w:rsidR="000E4BD4" w:rsidRPr="000E4BD4">
        <w:t>EDOs</w:t>
      </w:r>
      <w:proofErr w:type="spellEnd"/>
      <w:r w:rsidR="000E4BD4" w:rsidRPr="000E4BD4">
        <w:t xml:space="preserve"> da </w:t>
      </w:r>
      <w:proofErr w:type="spellStart"/>
      <w:r w:rsidR="000E4BD4" w:rsidRPr="000E4BD4">
        <w:t>SciPy</w:t>
      </w:r>
      <w:proofErr w:type="spellEnd"/>
    </w:p>
    <w:p w14:paraId="1559A9B1" w14:textId="77777777" w:rsidR="00744139" w:rsidRDefault="00744139">
      <w:pPr>
        <w:rPr>
          <w:b/>
          <w:sz w:val="28"/>
          <w:szCs w:val="28"/>
        </w:rPr>
      </w:pPr>
      <w:bookmarkStart w:id="5" w:name="_Toc383454277"/>
      <w:bookmarkStart w:id="6" w:name="_Toc383454814"/>
      <w:bookmarkStart w:id="7" w:name="_Toc383455017"/>
      <w:r>
        <w:rPr>
          <w:b/>
          <w:sz w:val="28"/>
          <w:szCs w:val="28"/>
        </w:rPr>
        <w:br w:type="page"/>
      </w:r>
    </w:p>
    <w:bookmarkEnd w:id="5"/>
    <w:bookmarkEnd w:id="6"/>
    <w:bookmarkEnd w:id="7"/>
    <w:p w14:paraId="13B34E4F" w14:textId="77777777" w:rsidR="00D17EF0" w:rsidRDefault="00D17EF0" w:rsidP="00947A20">
      <w:pPr>
        <w:pStyle w:val="CabealhodoSumrio"/>
      </w:pPr>
      <w:r>
        <w:lastRenderedPageBreak/>
        <w:t>SUMÁRIO</w:t>
      </w:r>
    </w:p>
    <w:sdt>
      <w:sdtPr>
        <w:rPr>
          <w:b w:val="0"/>
          <w:caps w:val="0"/>
          <w:noProof w:val="0"/>
          <w:color w:val="5A5A5A" w:themeColor="text1" w:themeTint="A5"/>
          <w:sz w:val="20"/>
        </w:rPr>
        <w:id w:val="167483597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6A28DBD" w14:textId="2724F4B3" w:rsidR="008D6FA0" w:rsidRDefault="005A23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="00D17EF0">
            <w:instrText xml:space="preserve"> TOC \o "1-4" \h \z \u </w:instrText>
          </w:r>
          <w:r>
            <w:fldChar w:fldCharType="separate"/>
          </w:r>
          <w:hyperlink w:anchor="_Toc214530625" w:history="1">
            <w:r w:rsidR="008D6FA0" w:rsidRPr="002E1BD1">
              <w:rPr>
                <w:rStyle w:val="Hyperlink"/>
              </w:rPr>
              <w:t>1</w:t>
            </w:r>
            <w:r w:rsidR="008D6FA0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="008D6FA0" w:rsidRPr="002E1BD1">
              <w:rPr>
                <w:rStyle w:val="Hyperlink"/>
              </w:rPr>
              <w:t>INTRODUÇÃO</w:t>
            </w:r>
            <w:r w:rsidR="008D6FA0">
              <w:rPr>
                <w:webHidden/>
              </w:rPr>
              <w:tab/>
            </w:r>
            <w:r w:rsidR="008D6FA0">
              <w:rPr>
                <w:webHidden/>
              </w:rPr>
              <w:fldChar w:fldCharType="begin"/>
            </w:r>
            <w:r w:rsidR="008D6FA0">
              <w:rPr>
                <w:webHidden/>
              </w:rPr>
              <w:instrText xml:space="preserve"> PAGEREF _Toc214530625 \h </w:instrText>
            </w:r>
            <w:r w:rsidR="008D6FA0">
              <w:rPr>
                <w:webHidden/>
              </w:rPr>
            </w:r>
            <w:r w:rsidR="008D6FA0">
              <w:rPr>
                <w:webHidden/>
              </w:rPr>
              <w:fldChar w:fldCharType="separate"/>
            </w:r>
            <w:r w:rsidR="008D6FA0">
              <w:rPr>
                <w:webHidden/>
              </w:rPr>
              <w:t>4</w:t>
            </w:r>
            <w:r w:rsidR="008D6FA0">
              <w:rPr>
                <w:webHidden/>
              </w:rPr>
              <w:fldChar w:fldCharType="end"/>
            </w:r>
          </w:hyperlink>
        </w:p>
        <w:p w14:paraId="65246772" w14:textId="203B5546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26" w:history="1">
            <w:r w:rsidRPr="002E1BD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DESCRIÇÃO DO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A16DCF" w14:textId="1E80ED58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27" w:history="1">
            <w:r w:rsidRPr="002E1BD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MODELAGEM MATEMÁTICA DO CIRCUITO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FE7F89" w14:textId="2CC52FCD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28" w:history="1">
            <w:r w:rsidRPr="002E1BD1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IMPLEMENTAÇÃO EM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6F5C5F" w14:textId="240844AA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29" w:history="1">
            <w:r w:rsidRPr="002E1BD1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DEFINIÇÃO DOS PARÂMETROS DO CIRCUITO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4378BCA" w14:textId="6EAC3805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0" w:history="1">
            <w:r w:rsidRPr="002E1BD1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FUNÇÃO DO SISTEMA DE EQUAÇÕES DIFERENCIAIS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1FAB813" w14:textId="70932E84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1" w:history="1">
            <w:r w:rsidRPr="002E1BD1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CONDIÇÕES INICIAIS E MALHA DE TEMPO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7475C3" w14:textId="6D5C9E0F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2" w:history="1">
            <w:r w:rsidRPr="002E1BD1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RESOLUÇÃO NUMÉRICA COM SOLVE_IVP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0D690E8" w14:textId="2ED52E5B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3" w:history="1">
            <w:r w:rsidRPr="002E1BD1">
              <w:rPr>
                <w:rStyle w:val="Hyperlink"/>
              </w:rPr>
              <w:t>4.5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GERAÇÃO DOS GRÁFICOS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281F0AC" w14:textId="462ACCE9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4" w:history="1">
            <w:r w:rsidRPr="002E1BD1">
              <w:rPr>
                <w:rStyle w:val="Hyperlink"/>
              </w:rPr>
              <w:t>4.6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CÁLCULO de resultados numéricos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FAA889" w14:textId="23C28E9E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5" w:history="1">
            <w:r w:rsidRPr="002E1BD1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207680" w14:textId="2887FCE9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6" w:history="1">
            <w:r w:rsidRPr="002E1BD1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Objetivos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C6ED81B" w14:textId="38C187F6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7" w:history="1">
            <w:r w:rsidRPr="002E1BD1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FUNDAMENTAÇÃO TEÓRICA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36541DA" w14:textId="2480D141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8" w:history="1">
            <w:r w:rsidRPr="002E1BD1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CIRCUITOS RLC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E9C0AF5" w14:textId="63D9D8C2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39" w:history="1">
            <w:r w:rsidRPr="002E1BD1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DIODOs E COMUTAÇÃO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5D2CC6" w14:textId="1C51F5D5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0" w:history="1">
            <w:r w:rsidRPr="002E1BD1">
              <w:rPr>
                <w:rStyle w:val="Hyperlink"/>
              </w:rPr>
              <w:t>6.3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SISTEMAS DINÂMICOS E EQUAÇÕES DIFERENCIAIS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8B849E" w14:textId="26C4837F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1" w:history="1">
            <w:r w:rsidRPr="002E1BD1">
              <w:rPr>
                <w:rStyle w:val="Hyperlink"/>
              </w:rPr>
              <w:t>6.4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ESTIMULAÇÃO MAGNÉTICA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B6B6F53" w14:textId="41E0D575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2" w:history="1">
            <w:r w:rsidRPr="002E1BD1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9A9966" w14:textId="4EE6BD61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3" w:history="1">
            <w:r w:rsidRPr="002E1BD1">
              <w:rPr>
                <w:rStyle w:val="Hyperlink"/>
              </w:rPr>
              <w:t>7.1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Definição dos parâmetros físicos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CFB9426" w14:textId="37E2218F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4" w:history="1">
            <w:r w:rsidRPr="002E1BD1">
              <w:rPr>
                <w:rStyle w:val="Hyperlink"/>
              </w:rPr>
              <w:t>7.2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Formulação das equações diferenciais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A6F7B8D" w14:textId="1E70057D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5" w:history="1">
            <w:r w:rsidRPr="002E1BD1">
              <w:rPr>
                <w:rStyle w:val="Hyperlink"/>
              </w:rPr>
              <w:t>7.3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Implementação no ambiente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1E3B2E8" w14:textId="44DB4CFF" w:rsidR="008D6FA0" w:rsidRDefault="008D6FA0">
          <w:pPr>
            <w:pStyle w:val="Sumrio2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6" w:history="1">
            <w:r w:rsidRPr="002E1BD1">
              <w:rPr>
                <w:rStyle w:val="Hyperlink"/>
              </w:rPr>
              <w:t>7.4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Análise dos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7532A3A" w14:textId="043836E3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7" w:history="1">
            <w:r w:rsidRPr="002E1BD1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resultados e discussão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C87B289" w14:textId="0B05B437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8" w:history="1">
            <w:r w:rsidRPr="002E1BD1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Pr="002E1BD1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CD91CD8" w14:textId="0DB1CE32" w:rsidR="008D6FA0" w:rsidRDefault="008D6FA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14530649" w:history="1">
            <w:r w:rsidRPr="002E1BD1">
              <w:rPr>
                <w:rStyle w:val="Hyperlink"/>
              </w:rPr>
              <w:t>REFÊRENCIAS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_Toc214530649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ABDF8B" w14:textId="203453AD" w:rsidR="00D17EF0" w:rsidRDefault="005A23C7" w:rsidP="00D17EF0">
          <w:r>
            <w:rPr>
              <w:b/>
              <w:noProof/>
              <w:color w:val="auto"/>
              <w:sz w:val="24"/>
            </w:rPr>
            <w:fldChar w:fldCharType="end"/>
          </w:r>
        </w:p>
      </w:sdtContent>
    </w:sdt>
    <w:p w14:paraId="17ABDA40" w14:textId="77777777" w:rsidR="00D17EF0" w:rsidRDefault="00D17EF0" w:rsidP="00D17EF0">
      <w:pPr>
        <w:pStyle w:val="Ttulo1"/>
        <w:sectPr w:rsidR="00D17EF0" w:rsidSect="00FD47C2">
          <w:headerReference w:type="default" r:id="rId9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bookmarkStart w:id="8" w:name="_Toc383454278"/>
      <w:bookmarkStart w:id="9" w:name="_Toc383454815"/>
      <w:bookmarkStart w:id="10" w:name="_Toc383455018"/>
    </w:p>
    <w:p w14:paraId="36E07B61" w14:textId="77777777" w:rsidR="00D17EF0" w:rsidRDefault="00D17EF0" w:rsidP="00D17EF0">
      <w:pPr>
        <w:pStyle w:val="Ttulo1"/>
      </w:pPr>
      <w:bookmarkStart w:id="11" w:name="_Toc214530625"/>
      <w:r>
        <w:lastRenderedPageBreak/>
        <w:t>INTRODUÇÃO</w:t>
      </w:r>
      <w:bookmarkEnd w:id="8"/>
      <w:bookmarkEnd w:id="9"/>
      <w:bookmarkEnd w:id="10"/>
      <w:bookmarkEnd w:id="11"/>
    </w:p>
    <w:p w14:paraId="4A85D406" w14:textId="77777777" w:rsidR="00CD24E8" w:rsidRDefault="00CD24E8" w:rsidP="00CD24E8">
      <w:pPr>
        <w:pStyle w:val="NormalWeb"/>
        <w:spacing w:line="360" w:lineRule="auto"/>
        <w:ind w:firstLine="432"/>
        <w:jc w:val="both"/>
        <w:rPr>
          <w:rFonts w:ascii="Arial" w:hAnsi="Arial" w:cs="Arial"/>
        </w:rPr>
      </w:pPr>
      <w:r w:rsidRPr="00CD24E8">
        <w:rPr>
          <w:rFonts w:ascii="Arial" w:hAnsi="Arial" w:cs="Arial"/>
        </w:rPr>
        <w:t xml:space="preserve">Este relatório apresenta o desenvolvimento, em linguagem Python, de um modelo numérico para simular a resposta temporal de um circuito </w:t>
      </w:r>
      <w:proofErr w:type="spellStart"/>
      <w:r w:rsidRPr="00CD24E8">
        <w:rPr>
          <w:rFonts w:ascii="Arial" w:hAnsi="Arial" w:cs="Arial"/>
        </w:rPr>
        <w:t>RLC</w:t>
      </w:r>
      <w:proofErr w:type="spellEnd"/>
      <w:r w:rsidRPr="00CD24E8">
        <w:rPr>
          <w:rFonts w:ascii="Arial" w:hAnsi="Arial" w:cs="Arial"/>
        </w:rPr>
        <w:t xml:space="preserve"> com diodo, utilizado como estimulador magnético em aplicações biomédicas.</w:t>
      </w:r>
      <w:r>
        <w:rPr>
          <w:rFonts w:ascii="Arial" w:hAnsi="Arial" w:cs="Arial"/>
        </w:rPr>
        <w:tab/>
      </w:r>
    </w:p>
    <w:p w14:paraId="4059A692" w14:textId="40171D10" w:rsidR="00CD24E8" w:rsidRPr="00CD24E8" w:rsidRDefault="00CD24E8" w:rsidP="00CD24E8">
      <w:pPr>
        <w:pStyle w:val="NormalWeb"/>
        <w:spacing w:line="360" w:lineRule="auto"/>
        <w:ind w:firstLine="432"/>
        <w:jc w:val="both"/>
        <w:rPr>
          <w:rStyle w:val="relative"/>
          <w:rFonts w:ascii="Arial" w:hAnsi="Arial" w:cs="Arial"/>
        </w:rPr>
      </w:pPr>
      <w:r w:rsidRPr="00CD24E8">
        <w:rPr>
          <w:rFonts w:ascii="Arial" w:hAnsi="Arial" w:cs="Arial"/>
        </w:rPr>
        <w:t xml:space="preserve">O circuito em questão representa um equipamento em que um capacitor é pré-carregado com uma tensão elevada e, ao fechar uma chave em </w:t>
      </w:r>
      <w:r w:rsidRPr="00CD24E8">
        <w:rPr>
          <w:rStyle w:val="katex-mathml"/>
          <w:rFonts w:ascii="Arial" w:hAnsi="Arial" w:cs="Arial"/>
        </w:rPr>
        <w:t>t</w:t>
      </w:r>
      <w:r>
        <w:rPr>
          <w:rStyle w:val="katex-mathml"/>
          <w:rFonts w:ascii="Arial" w:hAnsi="Arial" w:cs="Arial"/>
        </w:rPr>
        <w:t xml:space="preserve"> </w:t>
      </w:r>
      <w:r w:rsidRPr="00CD24E8">
        <w:rPr>
          <w:rStyle w:val="katex-mathml"/>
          <w:rFonts w:ascii="Arial" w:hAnsi="Arial" w:cs="Arial"/>
        </w:rPr>
        <w:t>=</w:t>
      </w:r>
      <w:r>
        <w:rPr>
          <w:rStyle w:val="katex-mathml"/>
          <w:rFonts w:ascii="Arial" w:hAnsi="Arial" w:cs="Arial"/>
        </w:rPr>
        <w:t xml:space="preserve"> </w:t>
      </w:r>
      <w:r w:rsidRPr="00CD24E8">
        <w:rPr>
          <w:rStyle w:val="katex-mathml"/>
          <w:rFonts w:ascii="Arial" w:hAnsi="Arial" w:cs="Arial"/>
        </w:rPr>
        <w:t>0</w:t>
      </w:r>
      <w:r w:rsidRPr="00CD24E8">
        <w:rPr>
          <w:rFonts w:ascii="Arial" w:hAnsi="Arial" w:cs="Arial"/>
        </w:rPr>
        <w:t xml:space="preserve">, a energia armazenada é transferida para uma bobina, gerando um pulso de corrente que produz o campo magnético necessário ao tratamento. </w:t>
      </w:r>
    </w:p>
    <w:p w14:paraId="2F818417" w14:textId="77777777" w:rsidR="00CD24E8" w:rsidRPr="00CD24E8" w:rsidRDefault="00CD24E8" w:rsidP="00CD24E8">
      <w:pPr>
        <w:pStyle w:val="NormalWeb"/>
        <w:spacing w:line="360" w:lineRule="auto"/>
        <w:ind w:firstLine="432"/>
        <w:jc w:val="both"/>
        <w:rPr>
          <w:rFonts w:ascii="Arial" w:hAnsi="Arial" w:cs="Arial"/>
        </w:rPr>
      </w:pPr>
      <w:r w:rsidRPr="00CD24E8">
        <w:rPr>
          <w:rFonts w:ascii="Arial" w:hAnsi="Arial" w:cs="Arial"/>
        </w:rPr>
        <w:t xml:space="preserve">O objetivo principal é obter, por meio de simulação numérica, a corrente na bobina e a tensão no capacitor ao longo do tempo, considerando o comportamento de comutação do diodo presente no circuito. A implementação foi realizada em Python utilizando as bibliotecas </w:t>
      </w:r>
      <w:proofErr w:type="spellStart"/>
      <w:r w:rsidRPr="00CD24E8">
        <w:rPr>
          <w:rStyle w:val="CdigoHTML"/>
          <w:rFonts w:ascii="Arial" w:hAnsi="Arial" w:cs="Arial"/>
          <w:sz w:val="24"/>
          <w:szCs w:val="24"/>
        </w:rPr>
        <w:t>numpy</w:t>
      </w:r>
      <w:proofErr w:type="spellEnd"/>
      <w:r w:rsidRPr="00CD24E8">
        <w:rPr>
          <w:rFonts w:ascii="Arial" w:hAnsi="Arial" w:cs="Arial"/>
        </w:rPr>
        <w:t xml:space="preserve">, </w:t>
      </w:r>
      <w:proofErr w:type="spellStart"/>
      <w:r w:rsidRPr="00CD24E8">
        <w:rPr>
          <w:rStyle w:val="CdigoHTML"/>
          <w:rFonts w:ascii="Arial" w:hAnsi="Arial" w:cs="Arial"/>
          <w:sz w:val="24"/>
          <w:szCs w:val="24"/>
        </w:rPr>
        <w:t>matplotlib</w:t>
      </w:r>
      <w:proofErr w:type="spellEnd"/>
      <w:r w:rsidRPr="00CD24E8">
        <w:rPr>
          <w:rFonts w:ascii="Arial" w:hAnsi="Arial" w:cs="Arial"/>
        </w:rPr>
        <w:t xml:space="preserve"> e </w:t>
      </w:r>
      <w:proofErr w:type="spellStart"/>
      <w:proofErr w:type="gramStart"/>
      <w:r w:rsidRPr="00CD24E8">
        <w:rPr>
          <w:rStyle w:val="CdigoHTML"/>
          <w:rFonts w:ascii="Arial" w:hAnsi="Arial" w:cs="Arial"/>
          <w:sz w:val="24"/>
          <w:szCs w:val="24"/>
        </w:rPr>
        <w:t>scipy.integrate</w:t>
      </w:r>
      <w:proofErr w:type="spellEnd"/>
      <w:proofErr w:type="gramEnd"/>
      <w:r w:rsidRPr="00CD24E8">
        <w:rPr>
          <w:rFonts w:ascii="Arial" w:hAnsi="Arial" w:cs="Arial"/>
        </w:rPr>
        <w:t>.</w:t>
      </w:r>
    </w:p>
    <w:p w14:paraId="13F15796" w14:textId="50DFD62A" w:rsidR="00D17EF0" w:rsidRDefault="00CD24E8" w:rsidP="00D17EF0">
      <w:pPr>
        <w:pStyle w:val="Ttulo1"/>
      </w:pPr>
      <w:bookmarkStart w:id="12" w:name="_Toc214530626"/>
      <w:r>
        <w:lastRenderedPageBreak/>
        <w:t>DESCRIÇÃO DO PROBLEMA</w:t>
      </w:r>
      <w:bookmarkEnd w:id="12"/>
    </w:p>
    <w:p w14:paraId="05C93F18" w14:textId="576377B5" w:rsidR="00CD24E8" w:rsidRDefault="00CD24E8" w:rsidP="00CD24E8">
      <w:pPr>
        <w:pStyle w:val="Paragrafo"/>
      </w:pPr>
      <w:r w:rsidRPr="00CD24E8">
        <w:t xml:space="preserve">O problema proposto envolve um circuito </w:t>
      </w:r>
      <w:proofErr w:type="spellStart"/>
      <w:r w:rsidRPr="00CD24E8">
        <w:t>RLC</w:t>
      </w:r>
      <w:proofErr w:type="spellEnd"/>
      <w:r w:rsidRPr="00CD24E8">
        <w:t xml:space="preserve"> associado a um estimulador magnético. O capacitor é pré-carregado com uma tensão </w:t>
      </w:r>
      <w:proofErr w:type="spellStart"/>
      <w:r>
        <w:t>Vx</w:t>
      </w:r>
      <w:proofErr w:type="spellEnd"/>
      <w:r w:rsidRPr="00CD24E8">
        <w:t>​ (entre 0 e 1000 V) e, em t</w:t>
      </w:r>
      <w:r>
        <w:t xml:space="preserve"> </w:t>
      </w:r>
      <w:r w:rsidRPr="00CD24E8">
        <w:t>=</w:t>
      </w:r>
      <w:r>
        <w:t xml:space="preserve"> </w:t>
      </w:r>
      <w:r w:rsidRPr="00CD24E8">
        <w:t xml:space="preserve">0, o interruptor é fechado, liberando a energia para a bobina. O diodo é ideal e passa a conduzir a partir de determinado instante, modificando a topologia do circuito. </w:t>
      </w:r>
    </w:p>
    <w:p w14:paraId="672B0BEC" w14:textId="50BD1FED" w:rsidR="00D82DA8" w:rsidRPr="00901167" w:rsidRDefault="00D82DA8" w:rsidP="00901167">
      <w:pPr>
        <w:pStyle w:val="Paragrafo"/>
        <w:jc w:val="center"/>
        <w:rPr>
          <w:sz w:val="20"/>
          <w:szCs w:val="20"/>
        </w:rPr>
      </w:pPr>
      <w:r w:rsidRPr="00901167">
        <w:rPr>
          <w:sz w:val="20"/>
          <w:szCs w:val="20"/>
        </w:rPr>
        <w:t xml:space="preserve">Figura 1: Circuito </w:t>
      </w:r>
      <w:r w:rsidR="00901167" w:rsidRPr="00901167">
        <w:rPr>
          <w:sz w:val="20"/>
          <w:szCs w:val="20"/>
        </w:rPr>
        <w:t>associado a um estimulador magnético.</w:t>
      </w:r>
    </w:p>
    <w:p w14:paraId="53883425" w14:textId="518A7D3B" w:rsidR="00D82DA8" w:rsidRDefault="00D82DA8" w:rsidP="00D82DA8">
      <w:pPr>
        <w:pStyle w:val="Paragrafo"/>
        <w:jc w:val="center"/>
      </w:pPr>
      <w:r w:rsidRPr="00D82DA8">
        <w:drawing>
          <wp:inline distT="0" distB="0" distL="0" distR="0" wp14:anchorId="48F3236A" wp14:editId="05164028">
            <wp:extent cx="4200525" cy="2742492"/>
            <wp:effectExtent l="0" t="0" r="0" b="0"/>
            <wp:docPr id="307390221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0221" name="Imagem 1" descr="Diagrama, Esquemáti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083" cy="2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FBFB" w14:textId="326BBB61" w:rsidR="00901167" w:rsidRDefault="00901167" w:rsidP="00D82DA8">
      <w:pPr>
        <w:pStyle w:val="Paragraf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DD53AC">
        <w:rPr>
          <w:sz w:val="20"/>
          <w:szCs w:val="20"/>
        </w:rPr>
        <w:t>Exercício proposto pelo professor.</w:t>
      </w:r>
    </w:p>
    <w:p w14:paraId="258B26C8" w14:textId="77777777" w:rsidR="00DD53AC" w:rsidRPr="00901167" w:rsidRDefault="00DD53AC" w:rsidP="00D82DA8">
      <w:pPr>
        <w:pStyle w:val="Paragrafo"/>
        <w:jc w:val="center"/>
        <w:rPr>
          <w:sz w:val="20"/>
          <w:szCs w:val="20"/>
        </w:rPr>
      </w:pPr>
    </w:p>
    <w:p w14:paraId="7CAA8D5D" w14:textId="6A5BD710" w:rsidR="00CD24E8" w:rsidRPr="00CD24E8" w:rsidRDefault="00CD24E8" w:rsidP="00CD24E8">
      <w:pPr>
        <w:pStyle w:val="Paragrafo"/>
      </w:pPr>
      <w:r w:rsidRPr="00CD24E8">
        <w:t>No código desenvolvido, foi simulada a situação em que a tensão inicial do capacitor é V0</w:t>
      </w:r>
      <w:r>
        <w:t xml:space="preserve"> </w:t>
      </w:r>
      <w:r w:rsidRPr="00CD24E8">
        <w:t>​=</w:t>
      </w:r>
      <w:r>
        <w:t xml:space="preserve"> </w:t>
      </w:r>
      <w:r w:rsidRPr="00CD24E8">
        <w:t>900 V. Os demais parâmetros utilizados foram:</w:t>
      </w:r>
    </w:p>
    <w:p w14:paraId="35FE2EFC" w14:textId="4E8FA58F" w:rsidR="00CD24E8" w:rsidRPr="00CD24E8" w:rsidRDefault="00CD24E8" w:rsidP="00CD24E8">
      <w:pPr>
        <w:pStyle w:val="Paragrafo"/>
        <w:numPr>
          <w:ilvl w:val="0"/>
          <w:numId w:val="8"/>
        </w:numPr>
      </w:pPr>
      <w:r w:rsidRPr="00CD24E8">
        <w:t>Indutância: L=11 </w:t>
      </w:r>
      <w:proofErr w:type="spellStart"/>
      <w:r w:rsidRPr="00CD24E8">
        <w:t>μH</w:t>
      </w:r>
      <w:proofErr w:type="spellEnd"/>
    </w:p>
    <w:p w14:paraId="735D394F" w14:textId="5B917AE5" w:rsidR="00CD24E8" w:rsidRPr="00CD24E8" w:rsidRDefault="00CD24E8" w:rsidP="00CD24E8">
      <w:pPr>
        <w:pStyle w:val="Paragrafo"/>
        <w:numPr>
          <w:ilvl w:val="0"/>
          <w:numId w:val="8"/>
        </w:numPr>
      </w:pPr>
      <w:r w:rsidRPr="00CD24E8">
        <w:t xml:space="preserve">Resistência: R=0,085 Ω </w:t>
      </w:r>
    </w:p>
    <w:p w14:paraId="0ED02ACF" w14:textId="7359A021" w:rsidR="00CD24E8" w:rsidRPr="00CD24E8" w:rsidRDefault="00CD24E8" w:rsidP="00CD24E8">
      <w:pPr>
        <w:pStyle w:val="Paragrafo"/>
        <w:numPr>
          <w:ilvl w:val="0"/>
          <w:numId w:val="8"/>
        </w:numPr>
      </w:pPr>
      <w:r w:rsidRPr="00CD24E8">
        <w:t>Capacitância: C=180 </w:t>
      </w:r>
      <w:proofErr w:type="spellStart"/>
      <w:r w:rsidRPr="00CD24E8">
        <w:t>μF</w:t>
      </w:r>
      <w:proofErr w:type="spellEnd"/>
    </w:p>
    <w:p w14:paraId="6306EDB6" w14:textId="77777777" w:rsidR="00CD24E8" w:rsidRPr="00CD24E8" w:rsidRDefault="00CD24E8" w:rsidP="00CD24E8">
      <w:pPr>
        <w:pStyle w:val="Paragrafo"/>
      </w:pPr>
      <w:r w:rsidRPr="00CD24E8">
        <w:t>A partir desses dados, o problema se resume a resolver numericamente as equações diferenciais que descrevem a corrente no indutor e a tensão no capacitor, levando em conta o regime antes e depois da condução do diodo.</w:t>
      </w:r>
    </w:p>
    <w:p w14:paraId="700350E2" w14:textId="1BDA46E5" w:rsidR="00D17EF0" w:rsidRDefault="00D17EF0" w:rsidP="00CD24E8">
      <w:pPr>
        <w:pStyle w:val="Paragrafo"/>
      </w:pPr>
    </w:p>
    <w:p w14:paraId="4A42D3A1" w14:textId="63C233F5" w:rsidR="00D17EF0" w:rsidRDefault="00CD24E8" w:rsidP="00D17EF0">
      <w:pPr>
        <w:pStyle w:val="Ttulo1"/>
      </w:pPr>
      <w:bookmarkStart w:id="13" w:name="_Toc214530627"/>
      <w:r>
        <w:lastRenderedPageBreak/>
        <w:t>MODELAGEM MATEMÁTICA DO CIRCUITO</w:t>
      </w:r>
      <w:bookmarkEnd w:id="13"/>
    </w:p>
    <w:p w14:paraId="3C7D549E" w14:textId="40170DBE" w:rsidR="00CD24E8" w:rsidRPr="00CD24E8" w:rsidRDefault="00CD24E8" w:rsidP="00CD24E8">
      <w:pPr>
        <w:pStyle w:val="Paragrafo"/>
        <w:ind w:firstLine="360"/>
      </w:pPr>
      <w:r w:rsidRPr="00CD24E8">
        <w:t>Para modelar o circuito, foram escolhidas duas variáveis de estado:</w:t>
      </w:r>
    </w:p>
    <w:p w14:paraId="2F2401F3" w14:textId="753B349B" w:rsidR="00CD24E8" w:rsidRPr="00CD24E8" w:rsidRDefault="00CD24E8" w:rsidP="00CD24E8">
      <w:pPr>
        <w:pStyle w:val="Paragrafo"/>
        <w:numPr>
          <w:ilvl w:val="0"/>
          <w:numId w:val="9"/>
        </w:numPr>
      </w:pPr>
      <w:r w:rsidRPr="00CD24E8">
        <w:t>i(t): corrente no indutor</w:t>
      </w:r>
    </w:p>
    <w:p w14:paraId="136B84DF" w14:textId="6146906B" w:rsidR="00CD24E8" w:rsidRPr="00CD24E8" w:rsidRDefault="00CD24E8" w:rsidP="00CD24E8">
      <w:pPr>
        <w:pStyle w:val="Paragrafo"/>
        <w:numPr>
          <w:ilvl w:val="0"/>
          <w:numId w:val="9"/>
        </w:numPr>
      </w:pPr>
      <w:proofErr w:type="spellStart"/>
      <w:r w:rsidRPr="00CD24E8">
        <w:t>vC</w:t>
      </w:r>
      <w:proofErr w:type="spellEnd"/>
      <w:r w:rsidRPr="00CD24E8">
        <w:t>(t): tensão no capacitor</w:t>
      </w:r>
    </w:p>
    <w:p w14:paraId="70F942A5" w14:textId="1BCBC168" w:rsidR="00CD24E8" w:rsidRPr="00CD24E8" w:rsidRDefault="00CD24E8" w:rsidP="00CD24E8">
      <w:pPr>
        <w:pStyle w:val="Paragrafo"/>
        <w:ind w:firstLine="360"/>
      </w:pPr>
      <w:r w:rsidRPr="00CD24E8">
        <w:t>Essas variáveis são representadas no vetor de estados x</w:t>
      </w:r>
      <w:r>
        <w:t xml:space="preserve"> </w:t>
      </w:r>
      <w:r w:rsidRPr="00CD24E8">
        <w:t>=</w:t>
      </w:r>
      <w:r>
        <w:t xml:space="preserve"> </w:t>
      </w:r>
      <w:r w:rsidRPr="00CD24E8">
        <w:t>[i,</w:t>
      </w:r>
      <w:r>
        <w:t xml:space="preserve"> </w:t>
      </w:r>
      <w:proofErr w:type="spellStart"/>
      <w:r w:rsidRPr="00CD24E8">
        <w:t>vC</w:t>
      </w:r>
      <w:proofErr w:type="spellEnd"/>
      <w:r w:rsidRPr="00CD24E8">
        <w:t>]</w:t>
      </w:r>
      <w:r>
        <w:t>.</w:t>
      </w:r>
    </w:p>
    <w:p w14:paraId="257EB4BF" w14:textId="77777777" w:rsidR="00CD24E8" w:rsidRPr="00CD24E8" w:rsidRDefault="00CD24E8" w:rsidP="00CD24E8">
      <w:pPr>
        <w:pStyle w:val="Paragrafo"/>
        <w:ind w:firstLine="360"/>
      </w:pPr>
      <w:r w:rsidRPr="00CD24E8">
        <w:t>O circuito possui dois modos de operação, definidos pela tensão no capacitor:</w:t>
      </w:r>
    </w:p>
    <w:p w14:paraId="107CF806" w14:textId="77777777" w:rsidR="008C4AB9" w:rsidRDefault="008C4AB9" w:rsidP="008C4AB9">
      <w:pPr>
        <w:pStyle w:val="Paragrafo"/>
        <w:ind w:firstLine="0"/>
        <w:jc w:val="left"/>
        <w:rPr>
          <w:b/>
          <w:bCs/>
        </w:rPr>
      </w:pPr>
    </w:p>
    <w:p w14:paraId="65E0F608" w14:textId="3392596A" w:rsidR="00CD24E8" w:rsidRPr="00CD24E8" w:rsidRDefault="00CD24E8" w:rsidP="008C4AB9">
      <w:pPr>
        <w:pStyle w:val="Paragrafo"/>
        <w:ind w:firstLine="0"/>
        <w:jc w:val="left"/>
      </w:pPr>
      <w:r w:rsidRPr="00CD24E8">
        <w:rPr>
          <w:b/>
          <w:bCs/>
        </w:rPr>
        <w:t>Modo 1 – Diodo desligado (</w:t>
      </w:r>
      <w:proofErr w:type="spellStart"/>
      <w:r w:rsidR="00040149">
        <w:rPr>
          <w:b/>
          <w:bCs/>
        </w:rPr>
        <w:t>vC</w:t>
      </w:r>
      <w:proofErr w:type="spellEnd"/>
      <w:r>
        <w:rPr>
          <w:b/>
          <w:bCs/>
        </w:rPr>
        <w:t xml:space="preserve"> </w:t>
      </w:r>
      <w:r w:rsidRPr="00CD24E8">
        <w:rPr>
          <w:b/>
          <w:bCs/>
        </w:rPr>
        <w:t>&gt;</w:t>
      </w:r>
      <w:r>
        <w:rPr>
          <w:b/>
          <w:bCs/>
        </w:rPr>
        <w:t xml:space="preserve"> </w:t>
      </w:r>
      <w:r w:rsidRPr="00CD24E8">
        <w:rPr>
          <w:b/>
          <w:bCs/>
        </w:rPr>
        <w:t>0)</w:t>
      </w:r>
      <w:r w:rsidRPr="00CD24E8">
        <w:br/>
        <w:t>Quando a tensão no capacitor é positiva, considera-se que o diodo está desligado. O capacitor e o indutor formam um circuito em série. As equações diferenciais utilizadas foram:</w:t>
      </w:r>
    </w:p>
    <w:p w14:paraId="59617A4F" w14:textId="07C69A8F" w:rsidR="00CD24E8" w:rsidRPr="00CD24E8" w:rsidRDefault="008D6FA0" w:rsidP="00CD24E8">
      <w:pPr>
        <w:pStyle w:val="Paragraf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vC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2AE70D4B" w14:textId="5160B10B" w:rsidR="00CD24E8" w:rsidRPr="00CD24E8" w:rsidRDefault="008D6FA0" w:rsidP="00CD24E8">
      <w:pPr>
        <w:pStyle w:val="Paragraf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367A46D5" w14:textId="77777777" w:rsidR="00CD24E8" w:rsidRDefault="00CD24E8" w:rsidP="00CD24E8">
      <w:pPr>
        <w:pStyle w:val="Paragrafo"/>
      </w:pPr>
    </w:p>
    <w:p w14:paraId="4D8B93D6" w14:textId="0E133B2B" w:rsidR="00CD24E8" w:rsidRPr="00CD24E8" w:rsidRDefault="00CD24E8" w:rsidP="00CD24E8">
      <w:pPr>
        <w:pStyle w:val="Paragrafo"/>
      </w:pPr>
      <w:r w:rsidRPr="00CD24E8">
        <w:t xml:space="preserve">A primeira equação decorre da relação </w:t>
      </w:r>
      <w:proofErr w:type="spellStart"/>
      <w:r w:rsidR="00040149">
        <w:t>vL</w:t>
      </w:r>
      <w:proofErr w:type="spellEnd"/>
      <w:r w:rsidR="00040149">
        <w:t xml:space="preserve"> </w:t>
      </w:r>
      <w:r w:rsidRPr="00CD24E8">
        <w:t>=</w:t>
      </w:r>
      <w:r w:rsidR="00040149">
        <w:t xml:space="preserve"> </w:t>
      </w:r>
      <w:proofErr w:type="spellStart"/>
      <w:r w:rsidRPr="00CD24E8">
        <w:t>Ldi</w:t>
      </w:r>
      <w:proofErr w:type="spellEnd"/>
      <w:r w:rsidRPr="00CD24E8">
        <w:t>/</w:t>
      </w:r>
      <w:proofErr w:type="spellStart"/>
      <w:r w:rsidRPr="00CD24E8">
        <w:t>dt</w:t>
      </w:r>
      <w:proofErr w:type="spellEnd"/>
      <w:r w:rsidRPr="00CD24E8">
        <w:t>. A segunda representa o capacitor descarregando por meio da corrente i.</w:t>
      </w:r>
    </w:p>
    <w:p w14:paraId="334511B6" w14:textId="77777777" w:rsidR="008C4AB9" w:rsidRDefault="008C4AB9" w:rsidP="008C4AB9">
      <w:pPr>
        <w:pStyle w:val="Paragrafo"/>
        <w:ind w:firstLine="0"/>
        <w:jc w:val="left"/>
        <w:rPr>
          <w:b/>
          <w:bCs/>
        </w:rPr>
      </w:pPr>
    </w:p>
    <w:p w14:paraId="7EB34F0E" w14:textId="2543C0B8" w:rsidR="00CD24E8" w:rsidRPr="00CD24E8" w:rsidRDefault="00CD24E8" w:rsidP="008C4AB9">
      <w:pPr>
        <w:pStyle w:val="Paragrafo"/>
        <w:ind w:firstLine="0"/>
        <w:jc w:val="left"/>
      </w:pPr>
      <w:r w:rsidRPr="00CD24E8">
        <w:rPr>
          <w:b/>
          <w:bCs/>
        </w:rPr>
        <w:t>Modo 2 – Diodo conduzindo (</w:t>
      </w:r>
      <w:proofErr w:type="spellStart"/>
      <w:r w:rsidR="00040149">
        <w:rPr>
          <w:b/>
          <w:bCs/>
        </w:rPr>
        <w:t>vC</w:t>
      </w:r>
      <w:proofErr w:type="spellEnd"/>
      <w:r w:rsidR="00040149">
        <w:rPr>
          <w:b/>
          <w:bCs/>
        </w:rPr>
        <w:t xml:space="preserve"> </w:t>
      </w:r>
      <w:r w:rsidRPr="00CD24E8">
        <w:rPr>
          <w:b/>
          <w:bCs/>
        </w:rPr>
        <w:t>≤</w:t>
      </w:r>
      <w:r w:rsidR="00040149">
        <w:rPr>
          <w:b/>
          <w:bCs/>
        </w:rPr>
        <w:t xml:space="preserve"> </w:t>
      </w:r>
      <w:r w:rsidRPr="00CD24E8">
        <w:rPr>
          <w:b/>
          <w:bCs/>
        </w:rPr>
        <w:t>0)</w:t>
      </w:r>
      <w:r w:rsidRPr="00CD24E8">
        <w:br/>
        <w:t>Quando a tensão no capacitor se torna nula ou negativa, o diodo passa a conduzir e o circuito passa a ser equivalente a L, C e R em paralelo. Nesse caso, as equações adotadas foram:</w:t>
      </w:r>
    </w:p>
    <w:p w14:paraId="57ADECA3" w14:textId="3D6AC0FD" w:rsidR="008C4AB9" w:rsidRPr="008C4AB9" w:rsidRDefault="008D6FA0" w:rsidP="00CD24E8">
      <w:pPr>
        <w:pStyle w:val="Paragraf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vC-Ri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1BD30E77" w14:textId="5ABB0437" w:rsidR="008C4AB9" w:rsidRDefault="008D6FA0" w:rsidP="00CD24E8">
      <w:pPr>
        <w:pStyle w:val="Paragraf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vC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7BD5F413" w14:textId="7BC535CD" w:rsidR="00CD24E8" w:rsidRPr="00CD24E8" w:rsidRDefault="00CD24E8" w:rsidP="00CD24E8">
      <w:pPr>
        <w:pStyle w:val="Paragrafo"/>
      </w:pPr>
      <w:r w:rsidRPr="00CD24E8">
        <w:t xml:space="preserve">Aqui, considera-se a queda de tensão no resistor </w:t>
      </w:r>
      <w:r>
        <w:t>R</w:t>
      </w:r>
      <w:r w:rsidRPr="00CD24E8">
        <w:t xml:space="preserve"> e a corrente total que atravessa o capacitor, somando a corrente do indutor e a corrente pelo resistor. </w:t>
      </w:r>
    </w:p>
    <w:p w14:paraId="02D38D0B" w14:textId="38EA2C16" w:rsidR="00CD24E8" w:rsidRDefault="00CD24E8" w:rsidP="00CD24E8">
      <w:pPr>
        <w:pStyle w:val="Paragrafo"/>
        <w:ind w:firstLine="709"/>
      </w:pPr>
      <w:r w:rsidRPr="00CD24E8">
        <w:t xml:space="preserve">A lógica de comutação foi implementada diretamente na função que define o sistema de </w:t>
      </w:r>
      <w:proofErr w:type="spellStart"/>
      <w:r w:rsidRPr="00CD24E8">
        <w:t>EDOs</w:t>
      </w:r>
      <w:proofErr w:type="spellEnd"/>
      <w:r w:rsidRPr="00CD24E8">
        <w:t xml:space="preserve">, utilizando uma estrutura condicional </w:t>
      </w:r>
      <w:proofErr w:type="spellStart"/>
      <w:r w:rsidRPr="00CD24E8">
        <w:t>if</w:t>
      </w:r>
      <w:proofErr w:type="spellEnd"/>
      <w:r w:rsidRPr="00CD24E8">
        <w:t>/</w:t>
      </w:r>
      <w:proofErr w:type="spellStart"/>
      <w:r w:rsidRPr="00CD24E8">
        <w:t>else</w:t>
      </w:r>
      <w:proofErr w:type="spellEnd"/>
      <w:r w:rsidRPr="00CD24E8">
        <w:t xml:space="preserve"> baseada no sinal de </w:t>
      </w:r>
      <w:proofErr w:type="spellStart"/>
      <w:r w:rsidRPr="00CD24E8">
        <w:t>vC</w:t>
      </w:r>
      <w:proofErr w:type="spellEnd"/>
      <w:r w:rsidRPr="00CD24E8">
        <w:t>​.</w:t>
      </w:r>
    </w:p>
    <w:p w14:paraId="3C111FFB" w14:textId="4874147C" w:rsidR="00653C84" w:rsidRDefault="00653C84" w:rsidP="00653C84">
      <w:pPr>
        <w:pStyle w:val="Ttulo1"/>
      </w:pPr>
      <w:bookmarkStart w:id="14" w:name="_Toc214530628"/>
      <w:r>
        <w:lastRenderedPageBreak/>
        <w:t>IMPLEMENTAÇÃO EM PYTHON</w:t>
      </w:r>
      <w:bookmarkEnd w:id="14"/>
    </w:p>
    <w:p w14:paraId="0AD5F485" w14:textId="1D3993FB" w:rsidR="00653C84" w:rsidRDefault="00653C84" w:rsidP="00653C84">
      <w:pPr>
        <w:pStyle w:val="Paragrafo"/>
      </w:pPr>
      <w:r w:rsidRPr="00653C84">
        <w:t>O código foi estruturado em etapas numeradas e comentadas, facilitando a compreensão do fluxo lógico.</w:t>
      </w:r>
    </w:p>
    <w:p w14:paraId="04E31E06" w14:textId="77C865AC" w:rsidR="00653C84" w:rsidRDefault="00653C84" w:rsidP="00653C84">
      <w:pPr>
        <w:pStyle w:val="Ttulo2"/>
      </w:pPr>
      <w:bookmarkStart w:id="15" w:name="_Toc214530629"/>
      <w:r>
        <w:t>DEFINIÇÃO DOS PARÂMETROS DO CIRCUITO</w:t>
      </w:r>
      <w:bookmarkEnd w:id="15"/>
    </w:p>
    <w:p w14:paraId="1E379F76" w14:textId="77777777" w:rsidR="00653C84" w:rsidRPr="00653C84" w:rsidRDefault="00653C84" w:rsidP="00653C84">
      <w:pPr>
        <w:pStyle w:val="Paragrafo"/>
      </w:pPr>
      <w:r w:rsidRPr="00653C84">
        <w:t>Na primeira parte do script, foram importadas as bibliotecas necessárias (</w:t>
      </w:r>
      <w:proofErr w:type="spellStart"/>
      <w:r w:rsidRPr="00653C84">
        <w:t>numpy</w:t>
      </w:r>
      <w:proofErr w:type="spellEnd"/>
      <w:r w:rsidRPr="00653C84">
        <w:t xml:space="preserve">, </w:t>
      </w:r>
      <w:proofErr w:type="spellStart"/>
      <w:proofErr w:type="gramStart"/>
      <w:r w:rsidRPr="00653C84">
        <w:t>matplotlib.pyplot</w:t>
      </w:r>
      <w:proofErr w:type="spellEnd"/>
      <w:proofErr w:type="gramEnd"/>
      <w:r w:rsidRPr="00653C84">
        <w:t xml:space="preserve"> e </w:t>
      </w:r>
      <w:proofErr w:type="spellStart"/>
      <w:r w:rsidRPr="00653C84">
        <w:t>solve_ivp</w:t>
      </w:r>
      <w:proofErr w:type="spellEnd"/>
      <w:r w:rsidRPr="00653C84">
        <w:t>) e definidos os parâmetros elétricos do circuito:</w:t>
      </w:r>
    </w:p>
    <w:p w14:paraId="56ED2C16" w14:textId="77777777" w:rsidR="00653C84" w:rsidRPr="00653C84" w:rsidRDefault="00653C84" w:rsidP="00653C84">
      <w:pPr>
        <w:pStyle w:val="Paragrafo"/>
        <w:numPr>
          <w:ilvl w:val="0"/>
          <w:numId w:val="18"/>
        </w:numPr>
      </w:pPr>
      <w:r w:rsidRPr="00653C84">
        <w:t>V0 = 900 – tensão inicial do capacitor</w:t>
      </w:r>
    </w:p>
    <w:p w14:paraId="63C12700" w14:textId="77777777" w:rsidR="00653C84" w:rsidRPr="00653C84" w:rsidRDefault="00653C84" w:rsidP="00653C84">
      <w:pPr>
        <w:pStyle w:val="Paragrafo"/>
        <w:numPr>
          <w:ilvl w:val="0"/>
          <w:numId w:val="18"/>
        </w:numPr>
      </w:pPr>
      <w:r w:rsidRPr="00653C84">
        <w:t>L = 11e-6 – indutância em henry</w:t>
      </w:r>
    </w:p>
    <w:p w14:paraId="04021122" w14:textId="77777777" w:rsidR="00653C84" w:rsidRPr="00653C84" w:rsidRDefault="00653C84" w:rsidP="00653C84">
      <w:pPr>
        <w:pStyle w:val="Paragrafo"/>
        <w:numPr>
          <w:ilvl w:val="0"/>
          <w:numId w:val="18"/>
        </w:numPr>
      </w:pPr>
      <w:r w:rsidRPr="00653C84">
        <w:t>R = 85e-3 – resistência em ohms</w:t>
      </w:r>
    </w:p>
    <w:p w14:paraId="6D81EAC0" w14:textId="74E2B72F" w:rsidR="00653C84" w:rsidRPr="00653C84" w:rsidRDefault="00653C84" w:rsidP="00653C84">
      <w:pPr>
        <w:pStyle w:val="Paragrafo"/>
        <w:numPr>
          <w:ilvl w:val="0"/>
          <w:numId w:val="18"/>
        </w:numPr>
      </w:pPr>
      <w:r w:rsidRPr="00653C84">
        <w:t xml:space="preserve">C = 180e-6 – capacitância em </w:t>
      </w:r>
      <w:proofErr w:type="spellStart"/>
      <w:r w:rsidRPr="00653C84">
        <w:t>farad</w:t>
      </w:r>
      <w:proofErr w:type="spellEnd"/>
      <w:r w:rsidRPr="00653C84">
        <w:t xml:space="preserve"> </w:t>
      </w:r>
    </w:p>
    <w:p w14:paraId="2C17AD0E" w14:textId="77777777" w:rsidR="00653C84" w:rsidRDefault="00653C84" w:rsidP="00653C84">
      <w:pPr>
        <w:pStyle w:val="Paragrafo"/>
      </w:pPr>
      <w:r w:rsidRPr="00653C84">
        <w:t>Esses valores reproduzem o cenário físico descrito no enunciado, com um capacitor pré-carregado e uma bobina de baixa indutância para gerar um pulso rápido de corrente.</w:t>
      </w:r>
    </w:p>
    <w:p w14:paraId="1889014A" w14:textId="43A3109C" w:rsidR="00653C84" w:rsidRDefault="00653C84" w:rsidP="00653C84">
      <w:pPr>
        <w:pStyle w:val="Ttulo2"/>
      </w:pPr>
      <w:bookmarkStart w:id="16" w:name="_Toc214530630"/>
      <w:r>
        <w:t>FUNÇÃO DO SISTEMA DE EQUAÇÕES DIFERENCIAIS</w:t>
      </w:r>
      <w:bookmarkEnd w:id="16"/>
    </w:p>
    <w:p w14:paraId="3DA7B93C" w14:textId="77777777" w:rsidR="00653C84" w:rsidRPr="00653C84" w:rsidRDefault="00653C84" w:rsidP="00653C84">
      <w:pPr>
        <w:pStyle w:val="Paragrafo"/>
      </w:pPr>
      <w:r w:rsidRPr="00653C84">
        <w:t xml:space="preserve">Na etapa seguinte, foi criada a função </w:t>
      </w:r>
      <w:proofErr w:type="gramStart"/>
      <w:r w:rsidRPr="00653C84">
        <w:t>circuito(</w:t>
      </w:r>
      <w:proofErr w:type="gramEnd"/>
      <w:r w:rsidRPr="00653C84">
        <w:t>t, x), que recebe o tempo t e o vetor de estados x e devolve as derivadas [</w:t>
      </w:r>
      <w:proofErr w:type="spellStart"/>
      <w:r w:rsidRPr="00653C84">
        <w:t>di_dt</w:t>
      </w:r>
      <w:proofErr w:type="spellEnd"/>
      <w:r w:rsidRPr="00653C84">
        <w:t xml:space="preserve">, </w:t>
      </w:r>
      <w:proofErr w:type="spellStart"/>
      <w:r w:rsidRPr="00653C84">
        <w:t>dv_dt</w:t>
      </w:r>
      <w:proofErr w:type="spellEnd"/>
      <w:r w:rsidRPr="00653C84">
        <w:t>]:</w:t>
      </w:r>
    </w:p>
    <w:p w14:paraId="667A0058" w14:textId="77777777" w:rsidR="00653C84" w:rsidRPr="00653C84" w:rsidRDefault="00653C84" w:rsidP="00653C84">
      <w:pPr>
        <w:pStyle w:val="Paragrafo"/>
        <w:numPr>
          <w:ilvl w:val="0"/>
          <w:numId w:val="19"/>
        </w:numPr>
      </w:pPr>
      <w:r w:rsidRPr="00653C84">
        <w:t xml:space="preserve">Dentro da função, as variáveis de estado são descompactadas (i, </w:t>
      </w:r>
      <w:proofErr w:type="spellStart"/>
      <w:r w:rsidRPr="00653C84">
        <w:t>vC</w:t>
      </w:r>
      <w:proofErr w:type="spellEnd"/>
      <w:r w:rsidRPr="00653C84">
        <w:t xml:space="preserve"> = x).</w:t>
      </w:r>
    </w:p>
    <w:p w14:paraId="716C3018" w14:textId="77777777" w:rsidR="00653C84" w:rsidRPr="00653C84" w:rsidRDefault="00653C84" w:rsidP="00653C84">
      <w:pPr>
        <w:pStyle w:val="Paragrafo"/>
        <w:numPr>
          <w:ilvl w:val="0"/>
          <w:numId w:val="19"/>
        </w:numPr>
      </w:pPr>
      <w:r w:rsidRPr="00653C84">
        <w:t>Em seguida, aplica-se a lógica de comutação do diodo:</w:t>
      </w:r>
    </w:p>
    <w:p w14:paraId="5E7DF9C9" w14:textId="77777777" w:rsidR="00653C84" w:rsidRPr="00653C84" w:rsidRDefault="00653C84" w:rsidP="00653C84">
      <w:pPr>
        <w:pStyle w:val="Paragrafo"/>
        <w:numPr>
          <w:ilvl w:val="1"/>
          <w:numId w:val="19"/>
        </w:numPr>
      </w:pPr>
      <w:r w:rsidRPr="00653C84">
        <w:t xml:space="preserve">Se </w:t>
      </w:r>
      <w:proofErr w:type="spellStart"/>
      <w:r w:rsidRPr="00653C84">
        <w:t>vC</w:t>
      </w:r>
      <w:proofErr w:type="spellEnd"/>
      <w:r w:rsidRPr="00653C84">
        <w:t xml:space="preserve"> &gt; 0, utiliza-se o modelo do circuito com capacitor e indutor em série.</w:t>
      </w:r>
    </w:p>
    <w:p w14:paraId="53E71C20" w14:textId="7FFB7AC6" w:rsidR="00653C84" w:rsidRPr="00653C84" w:rsidRDefault="00653C84" w:rsidP="009121C0">
      <w:pPr>
        <w:pStyle w:val="Paragrafo"/>
        <w:numPr>
          <w:ilvl w:val="1"/>
          <w:numId w:val="19"/>
        </w:numPr>
      </w:pPr>
      <w:r w:rsidRPr="00653C84">
        <w:t xml:space="preserve">Caso contrário, utiliza-se o modelo com L, C e R em paralelo. </w:t>
      </w:r>
    </w:p>
    <w:p w14:paraId="642EE924" w14:textId="77777777" w:rsidR="00653C84" w:rsidRDefault="00653C84" w:rsidP="00653C84">
      <w:pPr>
        <w:pStyle w:val="Paragrafo"/>
      </w:pPr>
      <w:r w:rsidRPr="00653C84">
        <w:t>Essa função traduz diretamente as equações diferenciais da seção anterior para código Python.</w:t>
      </w:r>
    </w:p>
    <w:p w14:paraId="79DBB8E4" w14:textId="56B2D399" w:rsidR="009121C0" w:rsidRDefault="009121C0" w:rsidP="009121C0">
      <w:pPr>
        <w:pStyle w:val="Ttulo2"/>
      </w:pPr>
      <w:bookmarkStart w:id="17" w:name="_Toc214530631"/>
      <w:r>
        <w:t>CONDIÇÕES INICIAIS E MALHA DE TEMPO</w:t>
      </w:r>
      <w:bookmarkEnd w:id="17"/>
    </w:p>
    <w:p w14:paraId="167E5054" w14:textId="77777777" w:rsidR="009121C0" w:rsidRPr="009121C0" w:rsidRDefault="009121C0" w:rsidP="009121C0">
      <w:pPr>
        <w:pStyle w:val="Paragrafo"/>
      </w:pPr>
      <w:r w:rsidRPr="009121C0">
        <w:t>As condições iniciais adotadas foram:</w:t>
      </w:r>
    </w:p>
    <w:p w14:paraId="06DC64A3" w14:textId="6CA424CB" w:rsidR="009121C0" w:rsidRPr="009121C0" w:rsidRDefault="009121C0" w:rsidP="009121C0">
      <w:pPr>
        <w:pStyle w:val="Paragrafo"/>
        <w:numPr>
          <w:ilvl w:val="0"/>
          <w:numId w:val="20"/>
        </w:numPr>
      </w:pPr>
      <w:r w:rsidRPr="009121C0">
        <w:t>Corrente inicial no indutor: i0 = 0</w:t>
      </w:r>
      <w:r>
        <w:t>,</w:t>
      </w:r>
      <w:r w:rsidRPr="009121C0">
        <w:t>0 A</w:t>
      </w:r>
    </w:p>
    <w:p w14:paraId="500D6495" w14:textId="77777777" w:rsidR="009121C0" w:rsidRPr="009121C0" w:rsidRDefault="009121C0" w:rsidP="009121C0">
      <w:pPr>
        <w:pStyle w:val="Paragrafo"/>
        <w:numPr>
          <w:ilvl w:val="0"/>
          <w:numId w:val="20"/>
        </w:numPr>
      </w:pPr>
      <w:r w:rsidRPr="009121C0">
        <w:t>Tensão inicial no capacitor: v0 = V0</w:t>
      </w:r>
    </w:p>
    <w:p w14:paraId="2CD877C7" w14:textId="77777777" w:rsidR="009121C0" w:rsidRPr="009121C0" w:rsidRDefault="009121C0" w:rsidP="009121C0">
      <w:pPr>
        <w:pStyle w:val="Paragrafo"/>
      </w:pPr>
      <w:r w:rsidRPr="009121C0">
        <w:t>O vetor de estados inicial foi definido como x0 = [i0, v0].</w:t>
      </w:r>
    </w:p>
    <w:p w14:paraId="0777EA5C" w14:textId="77777777" w:rsidR="009121C0" w:rsidRPr="009121C0" w:rsidRDefault="009121C0" w:rsidP="009121C0">
      <w:pPr>
        <w:pStyle w:val="Paragrafo"/>
      </w:pPr>
      <w:r w:rsidRPr="009121C0">
        <w:t>Para o intervalo de simulação, foi escolhido:</w:t>
      </w:r>
    </w:p>
    <w:p w14:paraId="1E666F77" w14:textId="77777777" w:rsidR="009121C0" w:rsidRPr="009121C0" w:rsidRDefault="009121C0" w:rsidP="009121C0">
      <w:pPr>
        <w:pStyle w:val="Paragrafo"/>
        <w:numPr>
          <w:ilvl w:val="0"/>
          <w:numId w:val="21"/>
        </w:numPr>
      </w:pPr>
      <w:r w:rsidRPr="009121C0">
        <w:t>t0 = 0.0 s (início)</w:t>
      </w:r>
    </w:p>
    <w:p w14:paraId="5ACEE9DE" w14:textId="77777777" w:rsidR="009121C0" w:rsidRPr="009121C0" w:rsidRDefault="009121C0" w:rsidP="009121C0">
      <w:pPr>
        <w:pStyle w:val="Paragrafo"/>
        <w:numPr>
          <w:ilvl w:val="0"/>
          <w:numId w:val="21"/>
        </w:numPr>
      </w:pPr>
      <w:r w:rsidRPr="009121C0">
        <w:lastRenderedPageBreak/>
        <w:t>tf = 400e-6 s (fim da simulação, 400 µs)</w:t>
      </w:r>
    </w:p>
    <w:p w14:paraId="4EEEC7FC" w14:textId="77777777" w:rsidR="009121C0" w:rsidRPr="009121C0" w:rsidRDefault="009121C0" w:rsidP="009121C0">
      <w:pPr>
        <w:pStyle w:val="Paragrafo"/>
        <w:numPr>
          <w:ilvl w:val="0"/>
          <w:numId w:val="21"/>
        </w:numPr>
      </w:pPr>
      <w:proofErr w:type="spellStart"/>
      <w:r w:rsidRPr="009121C0">
        <w:t>t_eval</w:t>
      </w:r>
      <w:proofErr w:type="spellEnd"/>
      <w:r w:rsidRPr="009121C0">
        <w:t xml:space="preserve"> = </w:t>
      </w:r>
      <w:proofErr w:type="spellStart"/>
      <w:proofErr w:type="gramStart"/>
      <w:r w:rsidRPr="009121C0">
        <w:t>np.linspace</w:t>
      </w:r>
      <w:proofErr w:type="spellEnd"/>
      <w:proofErr w:type="gramEnd"/>
      <w:r w:rsidRPr="009121C0">
        <w:t xml:space="preserve">(t0, tf, 4000) para gerar uma malha de 4000 pontos igualmente espaçados, garantindo boa resolução temporal para os gráficos. </w:t>
      </w:r>
    </w:p>
    <w:p w14:paraId="397ADC53" w14:textId="2D3F5549" w:rsidR="009121C0" w:rsidRDefault="009121C0" w:rsidP="009121C0">
      <w:pPr>
        <w:pStyle w:val="Ttulo2"/>
      </w:pPr>
      <w:bookmarkStart w:id="18" w:name="_Toc214530632"/>
      <w:r>
        <w:t xml:space="preserve">RESOLUÇÃO NUMÉRICA COM </w:t>
      </w:r>
      <w:proofErr w:type="spellStart"/>
      <w:r>
        <w:t>SOLVE_IVP</w:t>
      </w:r>
      <w:bookmarkEnd w:id="18"/>
      <w:proofErr w:type="spellEnd"/>
    </w:p>
    <w:p w14:paraId="4A397E49" w14:textId="77777777" w:rsidR="009121C0" w:rsidRPr="009121C0" w:rsidRDefault="009121C0" w:rsidP="009121C0">
      <w:pPr>
        <w:pStyle w:val="Paragrafo"/>
      </w:pPr>
      <w:r w:rsidRPr="009121C0">
        <w:t xml:space="preserve">A solução do sistema de </w:t>
      </w:r>
      <w:proofErr w:type="spellStart"/>
      <w:r w:rsidRPr="009121C0">
        <w:t>EDOs</w:t>
      </w:r>
      <w:proofErr w:type="spellEnd"/>
      <w:r w:rsidRPr="009121C0">
        <w:t xml:space="preserve"> foi realizada com a função </w:t>
      </w:r>
      <w:proofErr w:type="spellStart"/>
      <w:r w:rsidRPr="009121C0">
        <w:t>solve_ivp</w:t>
      </w:r>
      <w:proofErr w:type="spellEnd"/>
      <w:r w:rsidRPr="009121C0">
        <w:t xml:space="preserve">, da biblioteca </w:t>
      </w:r>
      <w:proofErr w:type="spellStart"/>
      <w:proofErr w:type="gramStart"/>
      <w:r w:rsidRPr="009121C0">
        <w:t>scipy.integrate</w:t>
      </w:r>
      <w:proofErr w:type="spellEnd"/>
      <w:proofErr w:type="gramEnd"/>
      <w:r w:rsidRPr="009121C0">
        <w:t>:</w:t>
      </w:r>
    </w:p>
    <w:p w14:paraId="1AAE8592" w14:textId="72B4BFB5" w:rsidR="009121C0" w:rsidRPr="009121C0" w:rsidRDefault="009121C0" w:rsidP="009121C0">
      <w:pPr>
        <w:pStyle w:val="Paragrafo"/>
      </w:pPr>
      <m:oMathPara>
        <m:oMath>
          <m:r>
            <w:rPr>
              <w:rFonts w:ascii="Cambria Math" w:hAnsi="Cambria Math"/>
            </w:rPr>
            <m:t>sol = solve_ivp(circuito, [t0, tf], x0, t_eval=t_eval)</m:t>
          </m:r>
        </m:oMath>
      </m:oMathPara>
    </w:p>
    <w:p w14:paraId="3446FDB8" w14:textId="77777777" w:rsidR="009121C0" w:rsidRPr="009121C0" w:rsidRDefault="009121C0" w:rsidP="009121C0">
      <w:pPr>
        <w:pStyle w:val="Paragrafo"/>
      </w:pPr>
      <w:r w:rsidRPr="009121C0">
        <w:t>A partir do objeto sol, foram extraídos:</w:t>
      </w:r>
    </w:p>
    <w:p w14:paraId="228040DB" w14:textId="77777777" w:rsidR="009121C0" w:rsidRPr="009121C0" w:rsidRDefault="009121C0" w:rsidP="009121C0">
      <w:pPr>
        <w:pStyle w:val="Paragrafo"/>
        <w:numPr>
          <w:ilvl w:val="0"/>
          <w:numId w:val="22"/>
        </w:numPr>
      </w:pPr>
      <w:r w:rsidRPr="009121C0">
        <w:t>tempo = sol.t – vetor de instantes de tempo</w:t>
      </w:r>
    </w:p>
    <w:p w14:paraId="2D44D033" w14:textId="41EB1A50" w:rsidR="009121C0" w:rsidRPr="009121C0" w:rsidRDefault="009121C0" w:rsidP="009121C0">
      <w:pPr>
        <w:pStyle w:val="Paragrafo"/>
        <w:numPr>
          <w:ilvl w:val="0"/>
          <w:numId w:val="22"/>
        </w:numPr>
      </w:pPr>
      <w:r w:rsidRPr="009121C0">
        <w:t xml:space="preserve">corrente = </w:t>
      </w:r>
      <w:proofErr w:type="spellStart"/>
      <w:proofErr w:type="gramStart"/>
      <w:r w:rsidRPr="009121C0">
        <w:t>sol.y</w:t>
      </w:r>
      <w:proofErr w:type="spellEnd"/>
      <w:proofErr w:type="gramEnd"/>
      <w:r w:rsidRPr="009121C0">
        <w:t>[0] – solução para i(t)</w:t>
      </w:r>
    </w:p>
    <w:p w14:paraId="43F408AC" w14:textId="269E1C0D" w:rsidR="009121C0" w:rsidRDefault="009121C0" w:rsidP="009121C0">
      <w:pPr>
        <w:pStyle w:val="Paragrafo"/>
        <w:numPr>
          <w:ilvl w:val="0"/>
          <w:numId w:val="22"/>
        </w:numPr>
      </w:pPr>
      <w:proofErr w:type="spellStart"/>
      <w:r w:rsidRPr="009121C0">
        <w:t>tensao</w:t>
      </w:r>
      <w:proofErr w:type="spellEnd"/>
      <w:r w:rsidRPr="009121C0">
        <w:t xml:space="preserve"> = </w:t>
      </w:r>
      <w:proofErr w:type="spellStart"/>
      <w:proofErr w:type="gramStart"/>
      <w:r w:rsidRPr="009121C0">
        <w:t>sol.y</w:t>
      </w:r>
      <w:proofErr w:type="spellEnd"/>
      <w:proofErr w:type="gramEnd"/>
      <w:r w:rsidRPr="009121C0">
        <w:t xml:space="preserve">[1] – solução para </w:t>
      </w:r>
      <w:proofErr w:type="spellStart"/>
      <w:r w:rsidRPr="009121C0">
        <w:t>vC</w:t>
      </w:r>
      <w:proofErr w:type="spellEnd"/>
      <w:r w:rsidRPr="009121C0">
        <w:t>(t)</w:t>
      </w:r>
    </w:p>
    <w:p w14:paraId="5B893ED1" w14:textId="45B4D257" w:rsidR="009121C0" w:rsidRDefault="009121C0" w:rsidP="009121C0">
      <w:pPr>
        <w:pStyle w:val="Ttulo2"/>
      </w:pPr>
      <w:bookmarkStart w:id="19" w:name="_Toc214530633"/>
      <w:r>
        <w:t>GERAÇÃO DOS GRÁFICOS</w:t>
      </w:r>
      <w:bookmarkEnd w:id="19"/>
    </w:p>
    <w:p w14:paraId="1F94F262" w14:textId="77777777" w:rsidR="009121C0" w:rsidRPr="009121C0" w:rsidRDefault="009121C0" w:rsidP="009121C0">
      <w:pPr>
        <w:pStyle w:val="Paragrafo"/>
      </w:pPr>
      <w:r w:rsidRPr="009121C0">
        <w:t xml:space="preserve">Para visualizar os resultados, foi criada uma figura com dois </w:t>
      </w:r>
      <w:proofErr w:type="spellStart"/>
      <w:r w:rsidRPr="009121C0">
        <w:t>subgráficos</w:t>
      </w:r>
      <w:proofErr w:type="spellEnd"/>
      <w:r w:rsidRPr="009121C0">
        <w:t xml:space="preserve"> (</w:t>
      </w:r>
      <w:proofErr w:type="spellStart"/>
      <w:r w:rsidRPr="009121C0">
        <w:t>subplot</w:t>
      </w:r>
      <w:proofErr w:type="spellEnd"/>
      <w:r w:rsidRPr="009121C0">
        <w:t>):</w:t>
      </w:r>
    </w:p>
    <w:p w14:paraId="30236BE0" w14:textId="77777777" w:rsidR="009121C0" w:rsidRPr="009121C0" w:rsidRDefault="009121C0" w:rsidP="009121C0">
      <w:pPr>
        <w:pStyle w:val="Paragrafo"/>
        <w:numPr>
          <w:ilvl w:val="0"/>
          <w:numId w:val="23"/>
        </w:numPr>
      </w:pPr>
      <w:r w:rsidRPr="009121C0">
        <w:rPr>
          <w:b/>
          <w:bCs/>
        </w:rPr>
        <w:t>Primeiro gráfico</w:t>
      </w:r>
      <w:r w:rsidRPr="009121C0">
        <w:t>: corrente no indutor em função do tempo</w:t>
      </w:r>
    </w:p>
    <w:p w14:paraId="59EE34C9" w14:textId="77777777" w:rsidR="009121C0" w:rsidRPr="009121C0" w:rsidRDefault="009121C0" w:rsidP="009121C0">
      <w:pPr>
        <w:pStyle w:val="Paragrafo"/>
        <w:numPr>
          <w:ilvl w:val="1"/>
          <w:numId w:val="23"/>
        </w:numPr>
      </w:pPr>
      <w:r w:rsidRPr="009121C0">
        <w:t>Eixo x: tempo * 1e6 (tempo em microssegundos)</w:t>
      </w:r>
    </w:p>
    <w:p w14:paraId="226BD6A4" w14:textId="77777777" w:rsidR="009121C0" w:rsidRPr="009121C0" w:rsidRDefault="009121C0" w:rsidP="009121C0">
      <w:pPr>
        <w:pStyle w:val="Paragrafo"/>
        <w:numPr>
          <w:ilvl w:val="1"/>
          <w:numId w:val="23"/>
        </w:numPr>
      </w:pPr>
      <w:r w:rsidRPr="009121C0">
        <w:t>Eixo y: corrente (em ampères)</w:t>
      </w:r>
    </w:p>
    <w:p w14:paraId="1E162055" w14:textId="77777777" w:rsidR="009121C0" w:rsidRPr="009121C0" w:rsidRDefault="009121C0" w:rsidP="009121C0">
      <w:pPr>
        <w:pStyle w:val="Paragrafo"/>
        <w:numPr>
          <w:ilvl w:val="1"/>
          <w:numId w:val="23"/>
        </w:numPr>
      </w:pPr>
      <w:r w:rsidRPr="009121C0">
        <w:t xml:space="preserve">Foi definido o título geral “Resposta Temporal do Circuito </w:t>
      </w:r>
      <w:proofErr w:type="spellStart"/>
      <w:r w:rsidRPr="009121C0">
        <w:t>RLC</w:t>
      </w:r>
      <w:proofErr w:type="spellEnd"/>
      <w:r w:rsidRPr="009121C0">
        <w:t xml:space="preserve"> com Diodo”.</w:t>
      </w:r>
    </w:p>
    <w:p w14:paraId="51E30CAF" w14:textId="77777777" w:rsidR="009121C0" w:rsidRPr="009121C0" w:rsidRDefault="009121C0" w:rsidP="009121C0">
      <w:pPr>
        <w:pStyle w:val="Paragrafo"/>
        <w:numPr>
          <w:ilvl w:val="0"/>
          <w:numId w:val="23"/>
        </w:numPr>
      </w:pPr>
      <w:r w:rsidRPr="009121C0">
        <w:rPr>
          <w:b/>
          <w:bCs/>
        </w:rPr>
        <w:t>Segundo gráfico</w:t>
      </w:r>
      <w:r w:rsidRPr="009121C0">
        <w:t>: tensão no capacitor em função do tempo</w:t>
      </w:r>
    </w:p>
    <w:p w14:paraId="0E6A6B12" w14:textId="77777777" w:rsidR="009121C0" w:rsidRPr="009121C0" w:rsidRDefault="009121C0" w:rsidP="009121C0">
      <w:pPr>
        <w:pStyle w:val="Paragrafo"/>
        <w:numPr>
          <w:ilvl w:val="1"/>
          <w:numId w:val="23"/>
        </w:numPr>
      </w:pPr>
      <w:r w:rsidRPr="009121C0">
        <w:t>Eixo x: tempo * 1e6</w:t>
      </w:r>
    </w:p>
    <w:p w14:paraId="239A4EAF" w14:textId="77777777" w:rsidR="009121C0" w:rsidRPr="009121C0" w:rsidRDefault="009121C0" w:rsidP="009121C0">
      <w:pPr>
        <w:pStyle w:val="Paragrafo"/>
        <w:numPr>
          <w:ilvl w:val="1"/>
          <w:numId w:val="23"/>
        </w:numPr>
      </w:pPr>
      <w:r w:rsidRPr="009121C0">
        <w:t xml:space="preserve">Eixo y: </w:t>
      </w:r>
      <w:proofErr w:type="spellStart"/>
      <w:r w:rsidRPr="009121C0">
        <w:t>tensao</w:t>
      </w:r>
      <w:proofErr w:type="spellEnd"/>
      <w:r w:rsidRPr="009121C0">
        <w:t xml:space="preserve"> (em volts)</w:t>
      </w:r>
    </w:p>
    <w:p w14:paraId="71C94B70" w14:textId="77777777" w:rsidR="009121C0" w:rsidRDefault="009121C0" w:rsidP="009121C0">
      <w:pPr>
        <w:pStyle w:val="Paragrafo"/>
      </w:pPr>
      <w:r w:rsidRPr="009121C0">
        <w:t>Ambos os gráficos utilizam grade (</w:t>
      </w:r>
      <w:proofErr w:type="spellStart"/>
      <w:proofErr w:type="gramStart"/>
      <w:r w:rsidRPr="009121C0">
        <w:t>plt.grid</w:t>
      </w:r>
      <w:proofErr w:type="spellEnd"/>
      <w:proofErr w:type="gramEnd"/>
      <w:r w:rsidRPr="009121C0">
        <w:t>(</w:t>
      </w:r>
      <w:proofErr w:type="spellStart"/>
      <w:r w:rsidRPr="009121C0">
        <w:t>True</w:t>
      </w:r>
      <w:proofErr w:type="spellEnd"/>
      <w:r w:rsidRPr="009121C0">
        <w:t xml:space="preserve">)) para facilitar a leitura. O comando </w:t>
      </w:r>
      <w:proofErr w:type="spellStart"/>
      <w:proofErr w:type="gramStart"/>
      <w:r w:rsidRPr="009121C0">
        <w:t>plt.tight</w:t>
      </w:r>
      <w:proofErr w:type="gramEnd"/>
      <w:r w:rsidRPr="009121C0">
        <w:t>_layout</w:t>
      </w:r>
      <w:proofErr w:type="spellEnd"/>
      <w:r w:rsidRPr="009121C0">
        <w:t xml:space="preserve">() ajusta automaticamente os espaços entre os </w:t>
      </w:r>
      <w:proofErr w:type="spellStart"/>
      <w:r w:rsidRPr="009121C0">
        <w:t>subgráficos</w:t>
      </w:r>
      <w:proofErr w:type="spellEnd"/>
      <w:r w:rsidRPr="009121C0">
        <w:t xml:space="preserve">. </w:t>
      </w:r>
    </w:p>
    <w:p w14:paraId="71C0BFAE" w14:textId="1A59C103" w:rsidR="009121C0" w:rsidRDefault="009121C0" w:rsidP="009121C0">
      <w:pPr>
        <w:pStyle w:val="Ttulo2"/>
      </w:pPr>
      <w:bookmarkStart w:id="20" w:name="_Toc214530634"/>
      <w:r>
        <w:t>CÁLCULO de resultados numéricos</w:t>
      </w:r>
      <w:bookmarkEnd w:id="20"/>
    </w:p>
    <w:p w14:paraId="7A905A9D" w14:textId="77777777" w:rsidR="009121C0" w:rsidRPr="009121C0" w:rsidRDefault="009121C0" w:rsidP="009121C0">
      <w:pPr>
        <w:pStyle w:val="Paragrafo"/>
      </w:pPr>
      <w:r w:rsidRPr="009121C0">
        <w:t>Por fim, o código calcula e exibe alguns valores numéricos de interesse:</w:t>
      </w:r>
    </w:p>
    <w:p w14:paraId="0EF13BA4" w14:textId="4CAFE125" w:rsidR="009121C0" w:rsidRPr="009121C0" w:rsidRDefault="009121C0" w:rsidP="009121C0">
      <w:pPr>
        <w:pStyle w:val="Paragrafo"/>
        <w:numPr>
          <w:ilvl w:val="0"/>
          <w:numId w:val="24"/>
        </w:numPr>
      </w:pPr>
      <w:r w:rsidRPr="009121C0">
        <w:t xml:space="preserve">Corrente máxima no indutor: </w:t>
      </w:r>
      <w:proofErr w:type="spellStart"/>
      <w:r w:rsidRPr="009121C0">
        <w:t>np.max</w:t>
      </w:r>
      <w:proofErr w:type="spellEnd"/>
      <w:r>
        <w:t xml:space="preserve"> </w:t>
      </w:r>
      <w:r w:rsidRPr="009121C0">
        <w:t>(corrente)</w:t>
      </w:r>
    </w:p>
    <w:p w14:paraId="5789B24E" w14:textId="14278F44" w:rsidR="009121C0" w:rsidRPr="009121C0" w:rsidRDefault="009121C0" w:rsidP="009121C0">
      <w:pPr>
        <w:pStyle w:val="Paragrafo"/>
        <w:numPr>
          <w:ilvl w:val="0"/>
          <w:numId w:val="24"/>
        </w:numPr>
      </w:pPr>
      <w:r w:rsidRPr="009121C0">
        <w:t xml:space="preserve">Tensão mínima no capacitor: </w:t>
      </w:r>
      <w:proofErr w:type="spellStart"/>
      <w:r w:rsidRPr="009121C0">
        <w:t>np.min</w:t>
      </w:r>
      <w:proofErr w:type="spellEnd"/>
      <w:r>
        <w:t xml:space="preserve"> </w:t>
      </w:r>
      <w:r w:rsidRPr="009121C0">
        <w:t>(</w:t>
      </w:r>
      <w:proofErr w:type="spellStart"/>
      <w:r w:rsidRPr="009121C0">
        <w:t>tensao</w:t>
      </w:r>
      <w:proofErr w:type="spellEnd"/>
      <w:r w:rsidRPr="009121C0">
        <w:t>)</w:t>
      </w:r>
    </w:p>
    <w:p w14:paraId="588A4F39" w14:textId="77777777" w:rsidR="009121C0" w:rsidRPr="009121C0" w:rsidRDefault="009121C0" w:rsidP="009121C0">
      <w:pPr>
        <w:pStyle w:val="Paragrafo"/>
      </w:pPr>
      <w:r w:rsidRPr="009121C0">
        <w:t>Esses resultados são impressos no console com formatação de duas casas decimais.</w:t>
      </w:r>
    </w:p>
    <w:p w14:paraId="375CBC73" w14:textId="77777777" w:rsidR="00653C84" w:rsidRPr="00653C84" w:rsidRDefault="00653C84" w:rsidP="009121C0">
      <w:pPr>
        <w:pStyle w:val="Paragrafo"/>
        <w:ind w:firstLine="0"/>
      </w:pPr>
    </w:p>
    <w:p w14:paraId="7C61B756" w14:textId="77777777" w:rsidR="00042C8B" w:rsidRDefault="00042C8B" w:rsidP="00042C8B">
      <w:pPr>
        <w:pStyle w:val="Ttulo1"/>
      </w:pPr>
      <w:bookmarkStart w:id="21" w:name="_Toc383454282"/>
      <w:bookmarkStart w:id="22" w:name="_Toc383454819"/>
      <w:bookmarkStart w:id="23" w:name="_Toc383455022"/>
      <w:bookmarkStart w:id="24" w:name="_Toc214530635"/>
      <w:r>
        <w:lastRenderedPageBreak/>
        <w:t>OBJETIVOS</w:t>
      </w:r>
      <w:bookmarkEnd w:id="24"/>
    </w:p>
    <w:p w14:paraId="22417F32" w14:textId="5276F99B" w:rsidR="00042C8B" w:rsidRDefault="008C4AB9" w:rsidP="008C4AB9">
      <w:pPr>
        <w:pStyle w:val="Paragrafo"/>
      </w:pPr>
      <w:r w:rsidRPr="008C4AB9">
        <w:t xml:space="preserve">Simular numericamente, por meio de Python, o comportamento transitório de um circuito </w:t>
      </w:r>
      <w:proofErr w:type="spellStart"/>
      <w:r w:rsidRPr="008C4AB9">
        <w:t>RLC</w:t>
      </w:r>
      <w:proofErr w:type="spellEnd"/>
      <w:r w:rsidRPr="008C4AB9">
        <w:t xml:space="preserve"> com diodo, analisando a evolução temporal da corrente no indutor e da tensão no capacitor.</w:t>
      </w:r>
    </w:p>
    <w:p w14:paraId="7535639D" w14:textId="77777777" w:rsidR="00042C8B" w:rsidRDefault="00042C8B" w:rsidP="00B35AFD">
      <w:pPr>
        <w:pStyle w:val="Ttulo2"/>
      </w:pPr>
      <w:bookmarkStart w:id="25" w:name="_Toc214530636"/>
      <w:r>
        <w:t>Objetivos Específicos</w:t>
      </w:r>
      <w:bookmarkEnd w:id="25"/>
    </w:p>
    <w:p w14:paraId="621BD5A4" w14:textId="47AE8E37" w:rsidR="008C4AB9" w:rsidRDefault="008C4AB9" w:rsidP="008C4AB9">
      <w:pPr>
        <w:pStyle w:val="Topicos"/>
        <w:rPr>
          <w:rFonts w:ascii="Times New Roman" w:hAnsi="Times New Roman"/>
        </w:rPr>
      </w:pPr>
      <w:r>
        <w:t>Elaborar a modelagem matemática do circuito, incluindo seus modos de operação.</w:t>
      </w:r>
    </w:p>
    <w:p w14:paraId="60DFE066" w14:textId="216AF4C5" w:rsidR="008C4AB9" w:rsidRDefault="008C4AB9" w:rsidP="008C4AB9">
      <w:pPr>
        <w:pStyle w:val="Topicos"/>
      </w:pPr>
      <w:r>
        <w:t xml:space="preserve">Implementar as equações diferenciais no ambiente Python utilizando </w:t>
      </w:r>
      <w:proofErr w:type="spellStart"/>
      <w:r w:rsidRPr="008C4AB9">
        <w:rPr>
          <w:rStyle w:val="CdigoHTML"/>
          <w:rFonts w:ascii="Arial" w:eastAsia="Calibri" w:hAnsi="Arial" w:cs="Arial"/>
          <w:sz w:val="24"/>
          <w:szCs w:val="24"/>
        </w:rPr>
        <w:t>solve_ivp</w:t>
      </w:r>
      <w:proofErr w:type="spellEnd"/>
      <w:r>
        <w:t>.</w:t>
      </w:r>
    </w:p>
    <w:p w14:paraId="07B09182" w14:textId="6FCC0077" w:rsidR="008C4AB9" w:rsidRDefault="008C4AB9" w:rsidP="008C4AB9">
      <w:pPr>
        <w:pStyle w:val="Topicos"/>
      </w:pPr>
      <w:r>
        <w:t>Gerar gráficos representativos da resposta do sistema.</w:t>
      </w:r>
    </w:p>
    <w:p w14:paraId="1BCAE3A6" w14:textId="706AC564" w:rsidR="008C4AB9" w:rsidRDefault="008C4AB9" w:rsidP="008C4AB9">
      <w:pPr>
        <w:pStyle w:val="Topicos"/>
      </w:pPr>
      <w:r>
        <w:t>Calcular valores característicos, tais como corrente máxima no indutor e tensão mínima no capacitor.</w:t>
      </w:r>
    </w:p>
    <w:p w14:paraId="518C0C5A" w14:textId="048C61FD" w:rsidR="008C4AB9" w:rsidRDefault="008C4AB9" w:rsidP="008C4AB9">
      <w:pPr>
        <w:pStyle w:val="Topicos"/>
      </w:pPr>
      <w:r>
        <w:t>Interpretar fisicamente os resultados obtidos, relacionando-os ao funcionamento de um estimulador magnético.</w:t>
      </w:r>
    </w:p>
    <w:p w14:paraId="1A734371" w14:textId="77777777" w:rsidR="008C4AB9" w:rsidRDefault="008C4AB9" w:rsidP="008C4AB9">
      <w:pPr>
        <w:pStyle w:val="Topicos"/>
        <w:numPr>
          <w:ilvl w:val="0"/>
          <w:numId w:val="0"/>
        </w:numPr>
      </w:pPr>
    </w:p>
    <w:p w14:paraId="77AA0275" w14:textId="34212B0C" w:rsidR="00D17EF0" w:rsidRDefault="00D17EF0" w:rsidP="00D17EF0">
      <w:pPr>
        <w:pStyle w:val="Ttulo1"/>
      </w:pPr>
      <w:bookmarkStart w:id="26" w:name="_Toc383454285"/>
      <w:bookmarkStart w:id="27" w:name="_Toc383454822"/>
      <w:bookmarkStart w:id="28" w:name="_Toc383455025"/>
      <w:bookmarkStart w:id="29" w:name="_Toc214530637"/>
      <w:bookmarkEnd w:id="21"/>
      <w:bookmarkEnd w:id="22"/>
      <w:bookmarkEnd w:id="23"/>
      <w:r>
        <w:lastRenderedPageBreak/>
        <w:t>FUNDAMENTAÇÃO TEÓRICA</w:t>
      </w:r>
      <w:bookmarkEnd w:id="26"/>
      <w:bookmarkEnd w:id="27"/>
      <w:bookmarkEnd w:id="28"/>
      <w:bookmarkEnd w:id="29"/>
    </w:p>
    <w:p w14:paraId="73AFA823" w14:textId="1DC184C0" w:rsidR="00C85FFC" w:rsidRPr="00C85FFC" w:rsidRDefault="00A95871" w:rsidP="009732BD">
      <w:pPr>
        <w:pStyle w:val="Ttulo2"/>
      </w:pPr>
      <w:bookmarkStart w:id="30" w:name="_Toc214530638"/>
      <w:r>
        <w:t xml:space="preserve">CIRCUITOS </w:t>
      </w:r>
      <w:proofErr w:type="spellStart"/>
      <w:r>
        <w:t>RLC</w:t>
      </w:r>
      <w:bookmarkEnd w:id="30"/>
      <w:proofErr w:type="spellEnd"/>
    </w:p>
    <w:p w14:paraId="34D22F04" w14:textId="7E8C6A6F" w:rsidR="00D17EF0" w:rsidRDefault="00A95871" w:rsidP="00D17EF0">
      <w:pPr>
        <w:pStyle w:val="Paragrafo"/>
      </w:pPr>
      <w:r w:rsidRPr="00A95871">
        <w:t xml:space="preserve">Um circuito </w:t>
      </w:r>
      <w:proofErr w:type="spellStart"/>
      <w:r w:rsidRPr="00A95871">
        <w:t>RLC</w:t>
      </w:r>
      <w:proofErr w:type="spellEnd"/>
      <w:r w:rsidRPr="00A95871">
        <w:t xml:space="preserve"> é composto por um resistor R, um indutor L e um capacitor C. A dinâmica desse tipo de circuito é descrita por equações diferenciais que representam a troca de energia entre elementos armazenadores:</w:t>
      </w:r>
    </w:p>
    <w:p w14:paraId="6C51BDB9" w14:textId="2F861703" w:rsidR="00A95871" w:rsidRDefault="00A95871" w:rsidP="00D17EF0">
      <w:pPr>
        <w:pStyle w:val="Paragrafo"/>
      </w:pPr>
      <w:r>
        <w:t>O indutor armazena energia no campo magnético, determinado por</w:t>
      </w:r>
    </w:p>
    <w:p w14:paraId="746723C2" w14:textId="40A3F098" w:rsidR="00A95871" w:rsidRPr="00A95871" w:rsidRDefault="00A95871" w:rsidP="00D17EF0">
      <w:pPr>
        <w:pStyle w:val="Paragrafo"/>
      </w:pPr>
      <m:oMathPara>
        <m:oMath>
          <m:r>
            <w:rPr>
              <w:rFonts w:ascii="Cambria Math" w:hAnsi="Cambria Math"/>
            </w:rPr>
            <m:t>vL=L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5FD26FAB" w14:textId="143317F2" w:rsidR="00A95871" w:rsidRDefault="00A95871" w:rsidP="00D17EF0">
      <w:pPr>
        <w:pStyle w:val="Paragrafo"/>
      </w:pPr>
      <w:r>
        <w:t>O capacitor armazena energia no campo elétrico, determinado por</w:t>
      </w:r>
    </w:p>
    <w:p w14:paraId="00A9F558" w14:textId="7B7DCC2D" w:rsidR="00A95871" w:rsidRPr="00A95871" w:rsidRDefault="00A95871" w:rsidP="00D17EF0">
      <w:pPr>
        <w:pStyle w:val="Paragrafo"/>
      </w:pPr>
      <m:oMathPara>
        <m:oMath>
          <m:r>
            <w:rPr>
              <w:rFonts w:ascii="Cambria Math" w:hAnsi="Cambria Math"/>
            </w:rPr>
            <m:t>iC=C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A7D279F" w14:textId="16E9F219" w:rsidR="00A95871" w:rsidRDefault="00A95871" w:rsidP="00D17EF0">
      <w:pPr>
        <w:pStyle w:val="Paragrafo"/>
      </w:pPr>
      <w:r w:rsidRPr="00A95871">
        <w:t>A combinação desses componentes pode resultar em respostas oscilatórias, amortecidas ou superamortecidas, dependendo da resistência total do circuito.</w:t>
      </w:r>
    </w:p>
    <w:p w14:paraId="59643186" w14:textId="73085FFF" w:rsidR="00A95871" w:rsidRDefault="00A95871" w:rsidP="00A95871">
      <w:pPr>
        <w:pStyle w:val="Ttulo2"/>
      </w:pPr>
      <w:bookmarkStart w:id="31" w:name="_Toc214530639"/>
      <w:r>
        <w:t>DIODOs E COMUTAÇÃO</w:t>
      </w:r>
      <w:bookmarkEnd w:id="31"/>
    </w:p>
    <w:p w14:paraId="37F18A8D" w14:textId="77777777" w:rsidR="00A95871" w:rsidRPr="00A95871" w:rsidRDefault="00A95871" w:rsidP="00A95871">
      <w:pPr>
        <w:pStyle w:val="Paragrafo"/>
      </w:pPr>
      <w:r w:rsidRPr="00A95871">
        <w:t>O diodo é um componente semicondutor que permite a passagem de corrente em apenas uma direção. No modelo ideal, considera-se que ele:</w:t>
      </w:r>
    </w:p>
    <w:p w14:paraId="485D193D" w14:textId="77777777" w:rsidR="00A95871" w:rsidRPr="00A95871" w:rsidRDefault="00A95871" w:rsidP="00A95871">
      <w:pPr>
        <w:pStyle w:val="Paragrafo"/>
        <w:numPr>
          <w:ilvl w:val="0"/>
          <w:numId w:val="11"/>
        </w:numPr>
      </w:pPr>
      <w:r w:rsidRPr="00A95871">
        <w:t>Não conduz enquanto a tensão no sentido direto for menor ou igual a zero.</w:t>
      </w:r>
    </w:p>
    <w:p w14:paraId="369E2715" w14:textId="77777777" w:rsidR="00A95871" w:rsidRPr="00A95871" w:rsidRDefault="00A95871" w:rsidP="00A95871">
      <w:pPr>
        <w:pStyle w:val="Paragrafo"/>
        <w:numPr>
          <w:ilvl w:val="0"/>
          <w:numId w:val="11"/>
        </w:numPr>
      </w:pPr>
      <w:r w:rsidRPr="00A95871">
        <w:t xml:space="preserve">Conduz instantaneamente quando a tensão direta </w:t>
      </w:r>
      <w:proofErr w:type="gramStart"/>
      <w:r w:rsidRPr="00A95871">
        <w:t>torna-se</w:t>
      </w:r>
      <w:proofErr w:type="gramEnd"/>
      <w:r w:rsidRPr="00A95871">
        <w:t xml:space="preserve"> positiva.</w:t>
      </w:r>
    </w:p>
    <w:p w14:paraId="6C4E1603" w14:textId="77777777" w:rsidR="00A95871" w:rsidRPr="00A95871" w:rsidRDefault="00A95871" w:rsidP="00A95871">
      <w:pPr>
        <w:pStyle w:val="Paragrafo"/>
      </w:pPr>
      <w:r w:rsidRPr="00A95871">
        <w:t xml:space="preserve">Essa característica cria </w:t>
      </w:r>
      <w:r w:rsidRPr="00A95871">
        <w:rPr>
          <w:b/>
          <w:bCs/>
        </w:rPr>
        <w:t>topologias distintas</w:t>
      </w:r>
      <w:r w:rsidRPr="00A95871">
        <w:t xml:space="preserve"> ao longo do tempo:</w:t>
      </w:r>
    </w:p>
    <w:p w14:paraId="0AAF5293" w14:textId="77777777" w:rsidR="00A95871" w:rsidRPr="00A95871" w:rsidRDefault="00A95871" w:rsidP="00A95871">
      <w:pPr>
        <w:pStyle w:val="Paragrafo"/>
        <w:numPr>
          <w:ilvl w:val="0"/>
          <w:numId w:val="12"/>
        </w:numPr>
      </w:pPr>
      <w:r w:rsidRPr="00A95871">
        <w:rPr>
          <w:b/>
          <w:bCs/>
        </w:rPr>
        <w:t>Modo 1 (diodo desligado):</w:t>
      </w:r>
      <w:r w:rsidRPr="00A95871">
        <w:t xml:space="preserve"> O capacitor descarrega-se apenas pela trajetória indutor-capacitor.</w:t>
      </w:r>
    </w:p>
    <w:p w14:paraId="02FF9105" w14:textId="77777777" w:rsidR="00A95871" w:rsidRPr="00A95871" w:rsidRDefault="00A95871" w:rsidP="00A95871">
      <w:pPr>
        <w:pStyle w:val="Paragrafo"/>
        <w:numPr>
          <w:ilvl w:val="0"/>
          <w:numId w:val="12"/>
        </w:numPr>
      </w:pPr>
      <w:r w:rsidRPr="00A95871">
        <w:rPr>
          <w:b/>
          <w:bCs/>
        </w:rPr>
        <w:t>Modo 2 (diodo ligado):</w:t>
      </w:r>
      <w:r w:rsidRPr="00A95871">
        <w:t xml:space="preserve"> O diodo cria uma malha alternativa, envolvendo o resistor, modificando o regime transitório.</w:t>
      </w:r>
    </w:p>
    <w:p w14:paraId="216B2876" w14:textId="77777777" w:rsidR="00A95871" w:rsidRPr="00A95871" w:rsidRDefault="00A95871" w:rsidP="00A95871">
      <w:pPr>
        <w:pStyle w:val="Paragrafo"/>
      </w:pPr>
      <w:r w:rsidRPr="00A95871">
        <w:t>Esse tipo de comutação é comum em circuitos de potência e conversores, assim como em sistemas de estimulação magnética.</w:t>
      </w:r>
    </w:p>
    <w:p w14:paraId="2C159446" w14:textId="77777777" w:rsidR="00A95871" w:rsidRDefault="00A95871" w:rsidP="00A95871">
      <w:pPr>
        <w:pStyle w:val="Paragrafo"/>
        <w:ind w:firstLine="0"/>
      </w:pPr>
    </w:p>
    <w:p w14:paraId="5FD3A1B2" w14:textId="5128694D" w:rsidR="00A95871" w:rsidRDefault="00A95871" w:rsidP="00A95871">
      <w:pPr>
        <w:pStyle w:val="Ttulo2"/>
      </w:pPr>
      <w:bookmarkStart w:id="32" w:name="_Toc214530640"/>
      <w:r>
        <w:t>SISTEMAS DINÂMICOS E EQUAÇÕES DIFERENCIAIS</w:t>
      </w:r>
      <w:bookmarkEnd w:id="32"/>
    </w:p>
    <w:p w14:paraId="5A405243" w14:textId="7000DDA6" w:rsidR="00A95871" w:rsidRDefault="00A95871" w:rsidP="00A95871">
      <w:pPr>
        <w:pStyle w:val="Paragrafo"/>
        <w:ind w:firstLine="595"/>
      </w:pPr>
      <w:r w:rsidRPr="00A95871">
        <w:t>A simulação numérica de circuitos elétricos exige a formulação do sistema como um conjunto de equações diferenciais ordinárias (</w:t>
      </w:r>
      <w:proofErr w:type="spellStart"/>
      <w:r w:rsidRPr="00A95871">
        <w:t>EDOs</w:t>
      </w:r>
      <w:proofErr w:type="spellEnd"/>
      <w:r w:rsidRPr="00A95871">
        <w:t>). Ao definir um vetor de estados x</w:t>
      </w:r>
      <w:r>
        <w:t xml:space="preserve"> </w:t>
      </w:r>
      <w:r w:rsidRPr="00A95871">
        <w:t>=</w:t>
      </w:r>
      <w:r>
        <w:t xml:space="preserve"> </w:t>
      </w:r>
      <w:r w:rsidRPr="00A95871">
        <w:t>[i,</w:t>
      </w:r>
      <w:r>
        <w:t xml:space="preserve"> </w:t>
      </w:r>
      <w:proofErr w:type="spellStart"/>
      <w:r w:rsidRPr="00A95871">
        <w:t>vC</w:t>
      </w:r>
      <w:proofErr w:type="spellEnd"/>
      <w:r w:rsidRPr="00A95871">
        <w:t>], pode-se representar o circuito como:</w:t>
      </w:r>
    </w:p>
    <w:p w14:paraId="0AF6D4A3" w14:textId="46B77E37" w:rsidR="00A95871" w:rsidRPr="00A95871" w:rsidRDefault="008D6FA0" w:rsidP="00A95871">
      <w:pPr>
        <w:pStyle w:val="Paragrafo"/>
        <w:ind w:firstLine="595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=f(x, t)</m:t>
          </m:r>
        </m:oMath>
      </m:oMathPara>
    </w:p>
    <w:p w14:paraId="2C6F93CE" w14:textId="0C5F2F65" w:rsidR="00A95871" w:rsidRDefault="00A95871" w:rsidP="00A95871">
      <w:pPr>
        <w:pStyle w:val="Paragrafo"/>
        <w:ind w:firstLine="595"/>
      </w:pPr>
      <w:r w:rsidRPr="00A95871">
        <w:lastRenderedPageBreak/>
        <w:t>O método empregado (</w:t>
      </w:r>
      <w:proofErr w:type="spellStart"/>
      <w:r w:rsidRPr="00A95871">
        <w:t>solve_ivp</w:t>
      </w:r>
      <w:proofErr w:type="spellEnd"/>
      <w:r w:rsidRPr="00A95871">
        <w:t xml:space="preserve">) utiliza algoritmos robustos, como </w:t>
      </w:r>
      <w:proofErr w:type="spellStart"/>
      <w:r w:rsidRPr="00A95871">
        <w:t>Runge</w:t>
      </w:r>
      <w:proofErr w:type="spellEnd"/>
      <w:r w:rsidRPr="00A95871">
        <w:t>–</w:t>
      </w:r>
      <w:proofErr w:type="spellStart"/>
      <w:r w:rsidRPr="00A95871">
        <w:t>Kutta</w:t>
      </w:r>
      <w:proofErr w:type="spellEnd"/>
      <w:r w:rsidRPr="00A95871">
        <w:t xml:space="preserve"> de quarta ou quinta ordem, adequados para problemas de comutação.</w:t>
      </w:r>
    </w:p>
    <w:p w14:paraId="33F5A531" w14:textId="6AB8DF2B" w:rsidR="00D17EF0" w:rsidRDefault="00A95871" w:rsidP="00A95871">
      <w:pPr>
        <w:pStyle w:val="Ttulo2"/>
      </w:pPr>
      <w:bookmarkStart w:id="33" w:name="_Toc214530641"/>
      <w:r>
        <w:t>ESTIMULAÇÃO MAGNÉTICA</w:t>
      </w:r>
      <w:bookmarkEnd w:id="33"/>
    </w:p>
    <w:p w14:paraId="77C7FB9B" w14:textId="77777777" w:rsidR="00A95871" w:rsidRPr="00A95871" w:rsidRDefault="00A95871" w:rsidP="00A95871">
      <w:pPr>
        <w:pStyle w:val="Paragrafo"/>
      </w:pPr>
      <w:r w:rsidRPr="00A95871">
        <w:t>Em aplicações biomédicas, a descarga de um capacitor sobre uma bobina produz pulsos intensos de corrente, responsáveis por gerar campos magnéticos necessários à estimulação neural ou muscular. O modelo computacional desenvolvido representa a etapa de descarga de energia, permitindo prever:</w:t>
      </w:r>
    </w:p>
    <w:p w14:paraId="4E0C4F36" w14:textId="78A7E40B" w:rsidR="00A95871" w:rsidRPr="00A95871" w:rsidRDefault="00A95871" w:rsidP="00A95871">
      <w:pPr>
        <w:pStyle w:val="Paragrafo"/>
        <w:numPr>
          <w:ilvl w:val="0"/>
          <w:numId w:val="13"/>
        </w:numPr>
      </w:pPr>
      <w:r w:rsidRPr="00A95871">
        <w:t>intensidade da corrente</w:t>
      </w:r>
      <w:r>
        <w:t>;</w:t>
      </w:r>
    </w:p>
    <w:p w14:paraId="4947A5A8" w14:textId="650BC0E6" w:rsidR="00A95871" w:rsidRPr="00A95871" w:rsidRDefault="00A95871" w:rsidP="00A95871">
      <w:pPr>
        <w:pStyle w:val="Paragrafo"/>
        <w:numPr>
          <w:ilvl w:val="0"/>
          <w:numId w:val="13"/>
        </w:numPr>
      </w:pPr>
      <w:r w:rsidRPr="00A95871">
        <w:t>duração do pulso</w:t>
      </w:r>
      <w:r>
        <w:t>;</w:t>
      </w:r>
    </w:p>
    <w:p w14:paraId="5CAAEC1B" w14:textId="77777777" w:rsidR="00A95871" w:rsidRPr="00A95871" w:rsidRDefault="00A95871" w:rsidP="00A95871">
      <w:pPr>
        <w:pStyle w:val="Paragrafo"/>
        <w:numPr>
          <w:ilvl w:val="0"/>
          <w:numId w:val="13"/>
        </w:numPr>
      </w:pPr>
      <w:r w:rsidRPr="00A95871">
        <w:t>comportamento do capacitor após o disparo.</w:t>
      </w:r>
    </w:p>
    <w:p w14:paraId="28BF813F" w14:textId="77777777" w:rsidR="00632760" w:rsidRDefault="00632760" w:rsidP="00D17EF0">
      <w:pPr>
        <w:pStyle w:val="Paragrafo"/>
      </w:pPr>
    </w:p>
    <w:p w14:paraId="6DC3708E" w14:textId="77777777" w:rsidR="00D17EF0" w:rsidRDefault="00D17EF0" w:rsidP="00D17EF0">
      <w:pPr>
        <w:pStyle w:val="Ttulo1"/>
      </w:pPr>
      <w:bookmarkStart w:id="34" w:name="_Toc214530642"/>
      <w:r>
        <w:lastRenderedPageBreak/>
        <w:t>METODOLOGIA</w:t>
      </w:r>
      <w:bookmarkEnd w:id="34"/>
    </w:p>
    <w:p w14:paraId="34C6C198" w14:textId="2E7395D0" w:rsidR="00AF0974" w:rsidRDefault="00A95871" w:rsidP="00A95871">
      <w:pPr>
        <w:pStyle w:val="Paragrafo"/>
      </w:pPr>
      <w:r w:rsidRPr="00A95871">
        <w:t>A metodologia aplicada neste trabalho foi estruturada em quatro etapas principais:</w:t>
      </w:r>
    </w:p>
    <w:p w14:paraId="79238B69" w14:textId="24E23056" w:rsidR="00A95871" w:rsidRDefault="00A95871" w:rsidP="000D15F1">
      <w:pPr>
        <w:pStyle w:val="Ttulo2"/>
      </w:pPr>
      <w:bookmarkStart w:id="35" w:name="_Toc214530643"/>
      <w:r>
        <w:t>Definição dos parâmetros físicos</w:t>
      </w:r>
      <w:bookmarkEnd w:id="35"/>
    </w:p>
    <w:p w14:paraId="0582B2B5" w14:textId="5C61A72E" w:rsidR="000D15F1" w:rsidRDefault="000D15F1" w:rsidP="000D15F1">
      <w:pPr>
        <w:pStyle w:val="Paragrafo"/>
      </w:pPr>
      <w:r w:rsidRPr="000D15F1">
        <w:t>Com base no enunciado do exercício e no funcionamento do circuito, definiram-se valores realistas para resistência, indutância, capacitância e tensão inicial.</w:t>
      </w:r>
    </w:p>
    <w:p w14:paraId="4C6DBE80" w14:textId="28BF0397" w:rsidR="000D15F1" w:rsidRDefault="000D15F1" w:rsidP="000D15F1">
      <w:pPr>
        <w:pStyle w:val="Ttulo2"/>
      </w:pPr>
      <w:bookmarkStart w:id="36" w:name="_Toc214530644"/>
      <w:r>
        <w:t>Formulação das equações diferenciais</w:t>
      </w:r>
      <w:bookmarkEnd w:id="36"/>
    </w:p>
    <w:p w14:paraId="7ABBF251" w14:textId="2FCF4BAF" w:rsidR="000D15F1" w:rsidRDefault="000D15F1" w:rsidP="000D15F1">
      <w:pPr>
        <w:pStyle w:val="Paragrafo"/>
      </w:pPr>
      <w:r w:rsidRPr="000D15F1">
        <w:t>Foram desenvolvidas duas versões das equações diferenciais, correspondentes aos modos de operação do diodo. Essa lógica foi incorporada à função Python responsável pela avaliação do sistema dinâmico.</w:t>
      </w:r>
    </w:p>
    <w:p w14:paraId="2C005640" w14:textId="27909BF0" w:rsidR="000D15F1" w:rsidRDefault="000D15F1" w:rsidP="000D15F1">
      <w:pPr>
        <w:pStyle w:val="Ttulo2"/>
      </w:pPr>
      <w:bookmarkStart w:id="37" w:name="_Toc214530645"/>
      <w:r>
        <w:t>Implementação no ambiente Python</w:t>
      </w:r>
      <w:bookmarkEnd w:id="37"/>
    </w:p>
    <w:p w14:paraId="3A65A439" w14:textId="77777777" w:rsidR="000D15F1" w:rsidRPr="000D15F1" w:rsidRDefault="000D15F1" w:rsidP="000D15F1">
      <w:pPr>
        <w:pStyle w:val="Paragrafo"/>
      </w:pPr>
      <w:r w:rsidRPr="000D15F1">
        <w:t>O código foi organizado em blocos:</w:t>
      </w:r>
    </w:p>
    <w:p w14:paraId="6859F360" w14:textId="3ECC4708" w:rsidR="000D15F1" w:rsidRPr="000D15F1" w:rsidRDefault="000D15F1" w:rsidP="000D15F1">
      <w:pPr>
        <w:pStyle w:val="Paragrafo"/>
        <w:numPr>
          <w:ilvl w:val="0"/>
          <w:numId w:val="14"/>
        </w:numPr>
      </w:pPr>
      <w:r w:rsidRPr="000D15F1">
        <w:t>importação de bibliotecas</w:t>
      </w:r>
      <w:r>
        <w:t>;</w:t>
      </w:r>
    </w:p>
    <w:p w14:paraId="5DDA8D74" w14:textId="1A98C60E" w:rsidR="000D15F1" w:rsidRPr="000D15F1" w:rsidRDefault="000D15F1" w:rsidP="000D15F1">
      <w:pPr>
        <w:pStyle w:val="Paragrafo"/>
        <w:numPr>
          <w:ilvl w:val="0"/>
          <w:numId w:val="14"/>
        </w:numPr>
      </w:pPr>
      <w:r w:rsidRPr="000D15F1">
        <w:t>definição de parâmetros</w:t>
      </w:r>
      <w:r>
        <w:t>;</w:t>
      </w:r>
    </w:p>
    <w:p w14:paraId="24718458" w14:textId="0B41B194" w:rsidR="000D15F1" w:rsidRPr="000D15F1" w:rsidRDefault="000D15F1" w:rsidP="000D15F1">
      <w:pPr>
        <w:pStyle w:val="Paragrafo"/>
        <w:numPr>
          <w:ilvl w:val="0"/>
          <w:numId w:val="14"/>
        </w:numPr>
      </w:pPr>
      <w:r w:rsidRPr="000D15F1">
        <w:t>função de equações diferenciais</w:t>
      </w:r>
      <w:r>
        <w:t>;</w:t>
      </w:r>
    </w:p>
    <w:p w14:paraId="31EED858" w14:textId="09E74C82" w:rsidR="000D15F1" w:rsidRPr="000D15F1" w:rsidRDefault="000D15F1" w:rsidP="000D15F1">
      <w:pPr>
        <w:pStyle w:val="Paragrafo"/>
        <w:numPr>
          <w:ilvl w:val="0"/>
          <w:numId w:val="14"/>
        </w:numPr>
      </w:pPr>
      <w:r w:rsidRPr="000D15F1">
        <w:t>configuração do intervalo de tempo</w:t>
      </w:r>
      <w:r>
        <w:t>;</w:t>
      </w:r>
    </w:p>
    <w:p w14:paraId="32EE8089" w14:textId="7BEA1B79" w:rsidR="000D15F1" w:rsidRPr="000D15F1" w:rsidRDefault="000D15F1" w:rsidP="000D15F1">
      <w:pPr>
        <w:pStyle w:val="Paragrafo"/>
        <w:numPr>
          <w:ilvl w:val="0"/>
          <w:numId w:val="14"/>
        </w:numPr>
      </w:pPr>
      <w:r w:rsidRPr="000D15F1">
        <w:t xml:space="preserve">chamada de </w:t>
      </w:r>
      <w:proofErr w:type="spellStart"/>
      <w:r w:rsidRPr="000D15F1">
        <w:t>solve_ivp</w:t>
      </w:r>
      <w:proofErr w:type="spellEnd"/>
      <w:r>
        <w:t>;</w:t>
      </w:r>
    </w:p>
    <w:p w14:paraId="02C5D613" w14:textId="77777777" w:rsidR="000D15F1" w:rsidRDefault="000D15F1" w:rsidP="000D15F1">
      <w:pPr>
        <w:pStyle w:val="Paragrafo"/>
        <w:numPr>
          <w:ilvl w:val="0"/>
          <w:numId w:val="14"/>
        </w:numPr>
      </w:pPr>
      <w:r w:rsidRPr="000D15F1">
        <w:t>geração de gráficos.</w:t>
      </w:r>
    </w:p>
    <w:p w14:paraId="2E7F725E" w14:textId="7C078F0B" w:rsidR="000D15F1" w:rsidRDefault="000D15F1" w:rsidP="000D15F1">
      <w:pPr>
        <w:pStyle w:val="Ttulo2"/>
      </w:pPr>
      <w:bookmarkStart w:id="38" w:name="_Toc214530646"/>
      <w:r>
        <w:t>Análise dos resultados</w:t>
      </w:r>
      <w:bookmarkEnd w:id="38"/>
    </w:p>
    <w:p w14:paraId="5C6A2F09" w14:textId="77777777" w:rsidR="000D15F1" w:rsidRPr="000D15F1" w:rsidRDefault="000D15F1" w:rsidP="000D15F1">
      <w:pPr>
        <w:pStyle w:val="Paragrafo"/>
      </w:pPr>
      <w:r w:rsidRPr="000D15F1">
        <w:t>Após a simulação, realizou-se:</w:t>
      </w:r>
    </w:p>
    <w:p w14:paraId="709B4FB2" w14:textId="77777777" w:rsidR="000D15F1" w:rsidRPr="000D15F1" w:rsidRDefault="000D15F1" w:rsidP="000D15F1">
      <w:pPr>
        <w:pStyle w:val="Paragrafo"/>
        <w:numPr>
          <w:ilvl w:val="0"/>
          <w:numId w:val="15"/>
        </w:numPr>
      </w:pPr>
      <w:r w:rsidRPr="000D15F1">
        <w:t>verificação visual da evolução temporal das grandezas;</w:t>
      </w:r>
    </w:p>
    <w:p w14:paraId="114D614B" w14:textId="77777777" w:rsidR="000D15F1" w:rsidRPr="000D15F1" w:rsidRDefault="000D15F1" w:rsidP="000D15F1">
      <w:pPr>
        <w:pStyle w:val="Paragrafo"/>
        <w:numPr>
          <w:ilvl w:val="0"/>
          <w:numId w:val="15"/>
        </w:numPr>
      </w:pPr>
      <w:r w:rsidRPr="000D15F1">
        <w:t>identificação de máximos e mínimos de grandezas elétricas;</w:t>
      </w:r>
    </w:p>
    <w:p w14:paraId="609A3703" w14:textId="77777777" w:rsidR="000D15F1" w:rsidRPr="000D15F1" w:rsidRDefault="000D15F1" w:rsidP="000D15F1">
      <w:pPr>
        <w:pStyle w:val="Paragrafo"/>
        <w:numPr>
          <w:ilvl w:val="0"/>
          <w:numId w:val="15"/>
        </w:numPr>
      </w:pPr>
      <w:r w:rsidRPr="000D15F1">
        <w:t>discussão física sobre o comportamento geral do circuito.</w:t>
      </w:r>
    </w:p>
    <w:p w14:paraId="4C08E842" w14:textId="77777777" w:rsidR="000D15F1" w:rsidRPr="000D15F1" w:rsidRDefault="000D15F1" w:rsidP="000D15F1">
      <w:pPr>
        <w:pStyle w:val="Paragrafo"/>
      </w:pPr>
    </w:p>
    <w:p w14:paraId="5DC5B750" w14:textId="77777777" w:rsidR="000D15F1" w:rsidRPr="000D15F1" w:rsidRDefault="000D15F1" w:rsidP="000D15F1">
      <w:pPr>
        <w:pStyle w:val="Paragrafo"/>
      </w:pPr>
    </w:p>
    <w:p w14:paraId="47FDB85D" w14:textId="77777777" w:rsidR="00D17EF0" w:rsidRDefault="00D17EF0" w:rsidP="00D17EF0">
      <w:pPr>
        <w:pStyle w:val="Paragrafo"/>
      </w:pPr>
      <w:r>
        <w:br w:type="page"/>
      </w:r>
    </w:p>
    <w:p w14:paraId="6B96A0F3" w14:textId="5FDC013D" w:rsidR="00D17EF0" w:rsidRDefault="001975E4" w:rsidP="00D17EF0">
      <w:pPr>
        <w:pStyle w:val="Ttulo1"/>
      </w:pPr>
      <w:bookmarkStart w:id="39" w:name="_Toc214530647"/>
      <w:r>
        <w:lastRenderedPageBreak/>
        <w:t>resultados e discussão</w:t>
      </w:r>
      <w:bookmarkEnd w:id="39"/>
    </w:p>
    <w:p w14:paraId="379771C6" w14:textId="75EED08F" w:rsidR="00B561F7" w:rsidRDefault="001975E4" w:rsidP="001975E4">
      <w:pPr>
        <w:pStyle w:val="Paragrafo"/>
      </w:pPr>
      <w:r w:rsidRPr="001975E4">
        <w:t>A simulação numérica mostra que, logo após o fechamento da chave em t</w:t>
      </w:r>
      <w:r>
        <w:t xml:space="preserve"> </w:t>
      </w:r>
      <w:r w:rsidRPr="001975E4">
        <w:t>=</w:t>
      </w:r>
      <w:r>
        <w:t xml:space="preserve"> </w:t>
      </w:r>
      <w:r w:rsidRPr="001975E4">
        <w:t xml:space="preserve">0, a energia armazenada no capacitor é transferida rapidamente para a bobina, gerando um pulso de corrente de alta intensidade. Para o caso </w:t>
      </w:r>
      <w:r>
        <w:t>v</w:t>
      </w:r>
      <w:r w:rsidRPr="001975E4">
        <w:t>0</w:t>
      </w:r>
      <w:r>
        <w:t xml:space="preserve"> </w:t>
      </w:r>
      <w:r w:rsidRPr="001975E4">
        <w:t>=</w:t>
      </w:r>
      <w:r>
        <w:t xml:space="preserve"> </w:t>
      </w:r>
      <w:r w:rsidRPr="001975E4">
        <w:t>900</w:t>
      </w:r>
      <w:r>
        <w:t>V</w:t>
      </w:r>
      <w:r w:rsidRPr="001975E4">
        <w:t>, o valor de pico da corrente no indutor é da ordem de alguns quiloampères, enquanto a tensão no capacitor passa de um valor inicial positivo para valores próximos ou abaixo de zero, momento em que o diodo passa a conduzir e altera o regime do circuito.</w:t>
      </w:r>
    </w:p>
    <w:p w14:paraId="3098606E" w14:textId="77777777" w:rsidR="00A4426F" w:rsidRDefault="00A4426F" w:rsidP="001975E4">
      <w:pPr>
        <w:pStyle w:val="Paragrafo"/>
      </w:pPr>
    </w:p>
    <w:p w14:paraId="36E8D6A4" w14:textId="67B4A5B1" w:rsidR="00190506" w:rsidRPr="00190506" w:rsidRDefault="00190506" w:rsidP="00190506">
      <w:pPr>
        <w:pStyle w:val="Paragrafo"/>
        <w:jc w:val="center"/>
        <w:rPr>
          <w:noProof/>
          <w:sz w:val="20"/>
          <w:szCs w:val="20"/>
        </w:rPr>
      </w:pPr>
      <w:r w:rsidRPr="00190506">
        <w:rPr>
          <w:noProof/>
          <w:sz w:val="20"/>
          <w:szCs w:val="20"/>
        </w:rPr>
        <w:t xml:space="preserve">Figura </w:t>
      </w:r>
      <w:r w:rsidR="008F6F09">
        <w:rPr>
          <w:noProof/>
          <w:sz w:val="20"/>
          <w:szCs w:val="20"/>
        </w:rPr>
        <w:t>2</w:t>
      </w:r>
      <w:r w:rsidRPr="00190506">
        <w:rPr>
          <w:noProof/>
          <w:sz w:val="20"/>
          <w:szCs w:val="20"/>
        </w:rPr>
        <w:t>: Resultado temporal d</w:t>
      </w:r>
      <w:r w:rsidR="00A4426F">
        <w:rPr>
          <w:noProof/>
          <w:sz w:val="20"/>
          <w:szCs w:val="20"/>
        </w:rPr>
        <w:t>e</w:t>
      </w:r>
      <w:r w:rsidRPr="00190506">
        <w:rPr>
          <w:noProof/>
          <w:sz w:val="20"/>
          <w:szCs w:val="20"/>
        </w:rPr>
        <w:t xml:space="preserve"> corrente e tensão.</w:t>
      </w:r>
    </w:p>
    <w:p w14:paraId="6D64C487" w14:textId="6CC0AE3A" w:rsidR="00190506" w:rsidRDefault="00190506" w:rsidP="00190506">
      <w:pPr>
        <w:pStyle w:val="Paragrafo"/>
        <w:jc w:val="center"/>
      </w:pPr>
      <w:r>
        <w:rPr>
          <w:noProof/>
        </w:rPr>
        <w:drawing>
          <wp:inline distT="0" distB="0" distL="0" distR="0" wp14:anchorId="348862A5" wp14:editId="56894FA1">
            <wp:extent cx="4888499" cy="3258820"/>
            <wp:effectExtent l="0" t="0" r="0" b="0"/>
            <wp:docPr id="1634126046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6046" name="Imagem 1" descr="Gráfico, Gráfico de linhas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62" cy="32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58D0" w14:textId="2429F706" w:rsidR="00190506" w:rsidRDefault="00190506" w:rsidP="00190506">
      <w:pPr>
        <w:pStyle w:val="Paragrafo"/>
        <w:jc w:val="center"/>
        <w:rPr>
          <w:sz w:val="20"/>
          <w:szCs w:val="20"/>
        </w:rPr>
      </w:pPr>
      <w:r w:rsidRPr="00190506">
        <w:rPr>
          <w:sz w:val="20"/>
          <w:szCs w:val="20"/>
        </w:rPr>
        <w:t>Fonte: Acervo do autor.</w:t>
      </w:r>
    </w:p>
    <w:p w14:paraId="20537D97" w14:textId="77777777" w:rsidR="00190506" w:rsidRPr="00190506" w:rsidRDefault="00190506" w:rsidP="00190506">
      <w:pPr>
        <w:pStyle w:val="Paragrafo"/>
        <w:jc w:val="center"/>
        <w:rPr>
          <w:sz w:val="20"/>
          <w:szCs w:val="20"/>
        </w:rPr>
      </w:pPr>
    </w:p>
    <w:p w14:paraId="2A4CFE8D" w14:textId="3B8EB339" w:rsidR="00190506" w:rsidRPr="00190506" w:rsidRDefault="00190506" w:rsidP="00190506">
      <w:pPr>
        <w:pStyle w:val="Paragraf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===== Resultados da Simulação =====</m:t>
          </m:r>
        </m:oMath>
      </m:oMathPara>
    </w:p>
    <w:p w14:paraId="66CE3D77" w14:textId="00AE721C" w:rsidR="00190506" w:rsidRPr="00190506" w:rsidRDefault="00190506" w:rsidP="00190506">
      <w:pPr>
        <w:pStyle w:val="Paragraf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Corrente máxima no indutor: 3648.93 A</m:t>
          </m:r>
        </m:oMath>
      </m:oMathPara>
    </w:p>
    <w:p w14:paraId="1118DAB2" w14:textId="529C4E29" w:rsidR="00190506" w:rsidRPr="00190506" w:rsidRDefault="00190506" w:rsidP="00190506">
      <w:pPr>
        <w:pStyle w:val="Paragraf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Tensão mínima no capacitor: -216.42 V</m:t>
          </m:r>
        </m:oMath>
      </m:oMathPara>
    </w:p>
    <w:p w14:paraId="601EF10E" w14:textId="369407A9" w:rsidR="00190506" w:rsidRPr="00190506" w:rsidRDefault="00190506" w:rsidP="00190506">
      <w:pPr>
        <w:pStyle w:val="Paragrafo"/>
      </w:pPr>
      <m:oMathPara>
        <m:oMath>
          <m:r>
            <w:rPr>
              <w:rFonts w:ascii="Cambria Math" w:hAnsi="Cambria Math"/>
            </w:rPr>
            <m:t>===================================</m:t>
          </m:r>
        </m:oMath>
      </m:oMathPara>
    </w:p>
    <w:p w14:paraId="7E28ECF1" w14:textId="77777777" w:rsidR="00190506" w:rsidRDefault="00190506" w:rsidP="00190506">
      <w:pPr>
        <w:pStyle w:val="Paragrafo"/>
      </w:pPr>
    </w:p>
    <w:p w14:paraId="0DFB0239" w14:textId="77777777" w:rsidR="001975E4" w:rsidRPr="001975E4" w:rsidRDefault="001975E4" w:rsidP="001975E4">
      <w:pPr>
        <w:pStyle w:val="Paragrafo"/>
      </w:pPr>
      <w:r w:rsidRPr="001975E4">
        <w:t>Os gráficos permitem observar:</w:t>
      </w:r>
    </w:p>
    <w:p w14:paraId="71910DC2" w14:textId="77777777" w:rsidR="001975E4" w:rsidRPr="001975E4" w:rsidRDefault="001975E4" w:rsidP="001975E4">
      <w:pPr>
        <w:pStyle w:val="Paragrafo"/>
        <w:numPr>
          <w:ilvl w:val="0"/>
          <w:numId w:val="16"/>
        </w:numPr>
      </w:pPr>
      <w:r w:rsidRPr="001975E4">
        <w:t xml:space="preserve">Um aumento rápido da corrente na bobina seguido de oscilações amortecidas, associadas à dinâmica </w:t>
      </w:r>
      <w:proofErr w:type="spellStart"/>
      <w:r w:rsidRPr="001975E4">
        <w:t>RLC</w:t>
      </w:r>
      <w:proofErr w:type="spellEnd"/>
      <w:r w:rsidRPr="001975E4">
        <w:t>.</w:t>
      </w:r>
    </w:p>
    <w:p w14:paraId="64C9CF80" w14:textId="77777777" w:rsidR="001975E4" w:rsidRPr="001975E4" w:rsidRDefault="001975E4" w:rsidP="001975E4">
      <w:pPr>
        <w:pStyle w:val="Paragrafo"/>
        <w:numPr>
          <w:ilvl w:val="0"/>
          <w:numId w:val="16"/>
        </w:numPr>
      </w:pPr>
      <w:r w:rsidRPr="001975E4">
        <w:lastRenderedPageBreak/>
        <w:t>A queda da tensão no capacitor a partir de 900 V, cruzando o zero e assumindo valores negativos, até que a energia seja gradualmente dissipada no resistor.</w:t>
      </w:r>
    </w:p>
    <w:p w14:paraId="2D2A3D70" w14:textId="77777777" w:rsidR="001975E4" w:rsidRPr="001975E4" w:rsidRDefault="001975E4" w:rsidP="001975E4">
      <w:pPr>
        <w:pStyle w:val="Paragrafo"/>
      </w:pPr>
      <w:r w:rsidRPr="001975E4">
        <w:t>O cálculo da corrente de pico e da tensão mínima fornece informações importantes para a avaliação do projeto do estimulador magnético, como a especificação adequada dos componentes (corrente suportada pela bobina, tensão suportada pelo capacitor e dissipação de potência no resistor).</w:t>
      </w:r>
    </w:p>
    <w:p w14:paraId="270EBD20" w14:textId="77777777" w:rsidR="001975E4" w:rsidRDefault="001975E4" w:rsidP="001975E4">
      <w:pPr>
        <w:pStyle w:val="Paragrafo"/>
      </w:pPr>
    </w:p>
    <w:p w14:paraId="47F479E4" w14:textId="77777777" w:rsidR="00B561F7" w:rsidRDefault="00B561F7" w:rsidP="00D17EF0">
      <w:pPr>
        <w:pStyle w:val="Paragrafo"/>
      </w:pPr>
    </w:p>
    <w:p w14:paraId="08F50C2E" w14:textId="084CE9A5" w:rsidR="00D17EF0" w:rsidRDefault="001975E4" w:rsidP="00D17EF0">
      <w:pPr>
        <w:pStyle w:val="Ttulo1"/>
      </w:pPr>
      <w:bookmarkStart w:id="40" w:name="_Toc214530648"/>
      <w:r>
        <w:lastRenderedPageBreak/>
        <w:t>CONCLUSÃO</w:t>
      </w:r>
      <w:bookmarkEnd w:id="40"/>
    </w:p>
    <w:p w14:paraId="545EACED" w14:textId="7E68157B" w:rsidR="001975E4" w:rsidRPr="001975E4" w:rsidRDefault="001975E4" w:rsidP="001975E4">
      <w:pPr>
        <w:pStyle w:val="Paragrafo"/>
      </w:pPr>
      <w:r w:rsidRPr="001975E4">
        <w:t xml:space="preserve">Neste trabalho foi apresentado o desenvolvimento de um código em Python para simular a resposta temporal de um circuito </w:t>
      </w:r>
      <w:proofErr w:type="spellStart"/>
      <w:r w:rsidRPr="001975E4">
        <w:t>RLC</w:t>
      </w:r>
      <w:proofErr w:type="spellEnd"/>
      <w:r w:rsidRPr="001975E4">
        <w:t xml:space="preserve"> com diodo, usado como modelo simplificado de um estimulador magnético biomédico. A partir da modelagem em termos de equações diferenciais e da utilização do método numérico </w:t>
      </w:r>
      <w:proofErr w:type="spellStart"/>
      <w:r w:rsidRPr="001975E4">
        <w:t>solve_ivp</w:t>
      </w:r>
      <w:proofErr w:type="spellEnd"/>
      <w:r w:rsidRPr="001975E4">
        <w:t xml:space="preserve">, foi possível obter a corrente na bobina e a tensão no capacitor ao longo do tempo, bem como valores característicos como corrente de pico e tensão mínima. </w:t>
      </w:r>
    </w:p>
    <w:p w14:paraId="4F1CD48B" w14:textId="77777777" w:rsidR="001975E4" w:rsidRPr="001975E4" w:rsidRDefault="001975E4" w:rsidP="001975E4">
      <w:pPr>
        <w:pStyle w:val="Paragrafo"/>
      </w:pPr>
      <w:r w:rsidRPr="001975E4">
        <w:t>O uso de Python mostrou-se adequado por permitir:</w:t>
      </w:r>
    </w:p>
    <w:p w14:paraId="2012A72C" w14:textId="77777777" w:rsidR="001975E4" w:rsidRPr="001975E4" w:rsidRDefault="001975E4" w:rsidP="001975E4">
      <w:pPr>
        <w:pStyle w:val="Paragrafo"/>
        <w:numPr>
          <w:ilvl w:val="0"/>
          <w:numId w:val="17"/>
        </w:numPr>
      </w:pPr>
      <w:r w:rsidRPr="001975E4">
        <w:t>Implementação clara das equações do circuito;</w:t>
      </w:r>
    </w:p>
    <w:p w14:paraId="06A41230" w14:textId="77777777" w:rsidR="001975E4" w:rsidRPr="001975E4" w:rsidRDefault="001975E4" w:rsidP="001975E4">
      <w:pPr>
        <w:pStyle w:val="Paragrafo"/>
        <w:numPr>
          <w:ilvl w:val="0"/>
          <w:numId w:val="17"/>
        </w:numPr>
      </w:pPr>
      <w:r w:rsidRPr="001975E4">
        <w:t>Flexibilidade na escolha do intervalo de simulação e dos parâmetros do sistema;</w:t>
      </w:r>
    </w:p>
    <w:p w14:paraId="5F5A6EB0" w14:textId="77777777" w:rsidR="001975E4" w:rsidRPr="001975E4" w:rsidRDefault="001975E4" w:rsidP="001975E4">
      <w:pPr>
        <w:pStyle w:val="Paragrafo"/>
        <w:numPr>
          <w:ilvl w:val="0"/>
          <w:numId w:val="17"/>
        </w:numPr>
      </w:pPr>
      <w:r w:rsidRPr="001975E4">
        <w:t>Visualização gráfica imediata dos resultados;</w:t>
      </w:r>
    </w:p>
    <w:p w14:paraId="2B553912" w14:textId="77777777" w:rsidR="001975E4" w:rsidRPr="001975E4" w:rsidRDefault="001975E4" w:rsidP="001975E4">
      <w:pPr>
        <w:pStyle w:val="Paragrafo"/>
        <w:numPr>
          <w:ilvl w:val="0"/>
          <w:numId w:val="17"/>
        </w:numPr>
      </w:pPr>
      <w:r w:rsidRPr="001975E4">
        <w:t>Extração simples de grandezas de interesse (máximos, mínimos etc.).</w:t>
      </w:r>
    </w:p>
    <w:p w14:paraId="7F7B26ED" w14:textId="6219E276" w:rsidR="001975E4" w:rsidRPr="001975E4" w:rsidRDefault="001975E4" w:rsidP="001975E4">
      <w:pPr>
        <w:pStyle w:val="Paragrafo"/>
      </w:pPr>
      <w:r w:rsidRPr="001975E4">
        <w:t xml:space="preserve">Esse tipo de abordagem numérica é especialmente útil em contextos de ensino e projeto, pois possibilita a análise de diferentes cenários (por exemplo, variar V0​, R, L ou C) sem necessidade de montagem física do circuito, contribuindo para a compreensão da dinâmica de sistemas </w:t>
      </w:r>
      <w:proofErr w:type="spellStart"/>
      <w:r w:rsidRPr="001975E4">
        <w:t>RLC</w:t>
      </w:r>
      <w:proofErr w:type="spellEnd"/>
      <w:r w:rsidRPr="001975E4">
        <w:t xml:space="preserve"> com comutação por diodos.</w:t>
      </w:r>
    </w:p>
    <w:p w14:paraId="2AEBEEF8" w14:textId="32914590" w:rsidR="003F3952" w:rsidRDefault="003F3952" w:rsidP="001975E4">
      <w:pPr>
        <w:pStyle w:val="Paragrafo"/>
      </w:pPr>
    </w:p>
    <w:p w14:paraId="383B6ED8" w14:textId="77777777" w:rsidR="003F3952" w:rsidRPr="003F3952" w:rsidRDefault="003F3952" w:rsidP="003F3952">
      <w:pPr>
        <w:pStyle w:val="Ttulo1"/>
        <w:numPr>
          <w:ilvl w:val="0"/>
          <w:numId w:val="0"/>
        </w:numPr>
        <w:jc w:val="center"/>
      </w:pPr>
      <w:bookmarkStart w:id="41" w:name="_Toc214530649"/>
      <w:r w:rsidRPr="003F3952">
        <w:lastRenderedPageBreak/>
        <w:t>REFÊRENCIAS</w:t>
      </w:r>
      <w:bookmarkEnd w:id="41"/>
    </w:p>
    <w:p w14:paraId="5B182AA3" w14:textId="77777777" w:rsidR="003F3952" w:rsidRDefault="003F3952" w:rsidP="003F3952">
      <w:pPr>
        <w:pStyle w:val="Paragrafo"/>
        <w:ind w:firstLine="0"/>
        <w:jc w:val="left"/>
      </w:pPr>
    </w:p>
    <w:p w14:paraId="726CACAE" w14:textId="77777777" w:rsidR="009121C0" w:rsidRPr="009121C0" w:rsidRDefault="009121C0" w:rsidP="009121C0">
      <w:pPr>
        <w:pStyle w:val="Topicos"/>
        <w:numPr>
          <w:ilvl w:val="0"/>
          <w:numId w:val="0"/>
        </w:numPr>
        <w:ind w:left="709" w:hanging="357"/>
      </w:pPr>
      <w:r w:rsidRPr="009121C0">
        <w:rPr>
          <w:b/>
          <w:bCs/>
        </w:rPr>
        <w:t xml:space="preserve">ALEXANDER, Charles K.; </w:t>
      </w:r>
      <w:proofErr w:type="spellStart"/>
      <w:r w:rsidRPr="009121C0">
        <w:rPr>
          <w:b/>
          <w:bCs/>
        </w:rPr>
        <w:t>SADIKU</w:t>
      </w:r>
      <w:proofErr w:type="spellEnd"/>
      <w:r w:rsidRPr="009121C0">
        <w:rPr>
          <w:b/>
          <w:bCs/>
        </w:rPr>
        <w:t>, Matthew N. O.</w:t>
      </w:r>
      <w:r w:rsidRPr="009121C0">
        <w:t xml:space="preserve"> </w:t>
      </w:r>
      <w:r w:rsidRPr="009121C0">
        <w:rPr>
          <w:i/>
          <w:iCs/>
        </w:rPr>
        <w:t>Fundamentos de Circuitos Elétricos</w:t>
      </w:r>
      <w:r w:rsidRPr="009121C0">
        <w:t xml:space="preserve">. 5. ed. Porto Alegre: </w:t>
      </w:r>
      <w:proofErr w:type="spellStart"/>
      <w:r w:rsidRPr="009121C0">
        <w:t>AMGH</w:t>
      </w:r>
      <w:proofErr w:type="spellEnd"/>
      <w:r w:rsidRPr="009121C0">
        <w:t>, 2013.</w:t>
      </w:r>
    </w:p>
    <w:p w14:paraId="4E29794F" w14:textId="77777777" w:rsidR="009121C0" w:rsidRPr="009121C0" w:rsidRDefault="009121C0" w:rsidP="009121C0">
      <w:pPr>
        <w:pStyle w:val="Topicos"/>
        <w:numPr>
          <w:ilvl w:val="0"/>
          <w:numId w:val="0"/>
        </w:numPr>
        <w:ind w:left="714" w:hanging="357"/>
      </w:pPr>
      <w:proofErr w:type="spellStart"/>
      <w:r w:rsidRPr="009121C0">
        <w:rPr>
          <w:b/>
          <w:bCs/>
        </w:rPr>
        <w:t>HAYT</w:t>
      </w:r>
      <w:proofErr w:type="spellEnd"/>
      <w:r w:rsidRPr="009121C0">
        <w:rPr>
          <w:b/>
          <w:bCs/>
        </w:rPr>
        <w:t xml:space="preserve">, William H.; </w:t>
      </w:r>
      <w:proofErr w:type="spellStart"/>
      <w:r w:rsidRPr="009121C0">
        <w:rPr>
          <w:b/>
          <w:bCs/>
        </w:rPr>
        <w:t>KEMMERLY</w:t>
      </w:r>
      <w:proofErr w:type="spellEnd"/>
      <w:r w:rsidRPr="009121C0">
        <w:rPr>
          <w:b/>
          <w:bCs/>
        </w:rPr>
        <w:t xml:space="preserve">, Jack E.; </w:t>
      </w:r>
      <w:proofErr w:type="spellStart"/>
      <w:r w:rsidRPr="009121C0">
        <w:rPr>
          <w:b/>
          <w:bCs/>
        </w:rPr>
        <w:t>DURBIN</w:t>
      </w:r>
      <w:proofErr w:type="spellEnd"/>
      <w:r w:rsidRPr="009121C0">
        <w:rPr>
          <w:b/>
          <w:bCs/>
        </w:rPr>
        <w:t>, Steven M.</w:t>
      </w:r>
      <w:r w:rsidRPr="009121C0">
        <w:t xml:space="preserve"> </w:t>
      </w:r>
      <w:r w:rsidRPr="009121C0">
        <w:rPr>
          <w:i/>
          <w:iCs/>
        </w:rPr>
        <w:t>Análise de Circuitos em Engenharia</w:t>
      </w:r>
      <w:r w:rsidRPr="009121C0">
        <w:t xml:space="preserve">. 8. ed. Porto Alegre: </w:t>
      </w:r>
      <w:proofErr w:type="spellStart"/>
      <w:r w:rsidRPr="009121C0">
        <w:t>AMGH</w:t>
      </w:r>
      <w:proofErr w:type="spellEnd"/>
      <w:r w:rsidRPr="009121C0">
        <w:t>, 2012.</w:t>
      </w:r>
    </w:p>
    <w:p w14:paraId="281FAD55" w14:textId="77777777" w:rsidR="009121C0" w:rsidRPr="009121C0" w:rsidRDefault="009121C0" w:rsidP="009121C0">
      <w:pPr>
        <w:pStyle w:val="Topicos"/>
        <w:numPr>
          <w:ilvl w:val="0"/>
          <w:numId w:val="0"/>
        </w:numPr>
        <w:ind w:left="714" w:hanging="357"/>
      </w:pPr>
      <w:proofErr w:type="spellStart"/>
      <w:r w:rsidRPr="009121C0">
        <w:rPr>
          <w:b/>
          <w:bCs/>
        </w:rPr>
        <w:t>OGATA</w:t>
      </w:r>
      <w:proofErr w:type="spellEnd"/>
      <w:r w:rsidRPr="009121C0">
        <w:rPr>
          <w:b/>
          <w:bCs/>
        </w:rPr>
        <w:t xml:space="preserve">, </w:t>
      </w:r>
      <w:proofErr w:type="spellStart"/>
      <w:r w:rsidRPr="009121C0">
        <w:rPr>
          <w:b/>
          <w:bCs/>
        </w:rPr>
        <w:t>Katsuhiko</w:t>
      </w:r>
      <w:proofErr w:type="spellEnd"/>
      <w:r w:rsidRPr="009121C0">
        <w:rPr>
          <w:b/>
          <w:bCs/>
        </w:rPr>
        <w:t>.</w:t>
      </w:r>
      <w:r w:rsidRPr="009121C0">
        <w:t xml:space="preserve"> </w:t>
      </w:r>
      <w:r w:rsidRPr="009121C0">
        <w:rPr>
          <w:i/>
          <w:iCs/>
        </w:rPr>
        <w:t>Engenharia de Controle Moderno</w:t>
      </w:r>
      <w:r w:rsidRPr="009121C0">
        <w:t>. 5. ed. São Paulo: Pearson Prentice Hall, 2010.</w:t>
      </w:r>
    </w:p>
    <w:p w14:paraId="6249635A" w14:textId="58CD253E" w:rsidR="009121C0" w:rsidRPr="009121C0" w:rsidRDefault="009121C0" w:rsidP="009121C0">
      <w:pPr>
        <w:pStyle w:val="Topicos"/>
        <w:numPr>
          <w:ilvl w:val="0"/>
          <w:numId w:val="0"/>
        </w:numPr>
        <w:ind w:left="714" w:hanging="357"/>
      </w:pPr>
      <w:proofErr w:type="spellStart"/>
      <w:r w:rsidRPr="009121C0">
        <w:rPr>
          <w:b/>
          <w:bCs/>
        </w:rPr>
        <w:t>SCIPY</w:t>
      </w:r>
      <w:proofErr w:type="spellEnd"/>
      <w:r w:rsidRPr="009121C0">
        <w:rPr>
          <w:b/>
          <w:bCs/>
        </w:rPr>
        <w:t>.</w:t>
      </w:r>
      <w:r w:rsidRPr="009121C0">
        <w:t xml:space="preserve"> </w:t>
      </w:r>
      <w:proofErr w:type="spellStart"/>
      <w:r w:rsidRPr="009121C0">
        <w:rPr>
          <w:i/>
          <w:iCs/>
        </w:rPr>
        <w:t>SciPy</w:t>
      </w:r>
      <w:proofErr w:type="spellEnd"/>
      <w:r w:rsidRPr="009121C0">
        <w:rPr>
          <w:i/>
          <w:iCs/>
        </w:rPr>
        <w:t xml:space="preserve"> v1.10.1 </w:t>
      </w:r>
      <w:proofErr w:type="spellStart"/>
      <w:r w:rsidRPr="009121C0">
        <w:rPr>
          <w:i/>
          <w:iCs/>
        </w:rPr>
        <w:t>Reference</w:t>
      </w:r>
      <w:proofErr w:type="spellEnd"/>
      <w:r w:rsidRPr="009121C0">
        <w:rPr>
          <w:i/>
          <w:iCs/>
        </w:rPr>
        <w:t xml:space="preserve"> </w:t>
      </w:r>
      <w:proofErr w:type="spellStart"/>
      <w:r w:rsidRPr="009121C0">
        <w:rPr>
          <w:i/>
          <w:iCs/>
        </w:rPr>
        <w:t>Guide</w:t>
      </w:r>
      <w:proofErr w:type="spellEnd"/>
      <w:r w:rsidRPr="009121C0">
        <w:t>. Disponível em: https://docs.scipy.org/. Acesso em: 19 nov. 2025.</w:t>
      </w:r>
    </w:p>
    <w:p w14:paraId="34756CDB" w14:textId="078CD82C" w:rsidR="009121C0" w:rsidRPr="009121C0" w:rsidRDefault="009121C0" w:rsidP="009121C0">
      <w:pPr>
        <w:pStyle w:val="Topicos"/>
        <w:numPr>
          <w:ilvl w:val="0"/>
          <w:numId w:val="0"/>
        </w:numPr>
        <w:ind w:left="714" w:hanging="357"/>
      </w:pPr>
      <w:proofErr w:type="spellStart"/>
      <w:r w:rsidRPr="009121C0">
        <w:rPr>
          <w:b/>
          <w:bCs/>
        </w:rPr>
        <w:t>MATPLOTLIB</w:t>
      </w:r>
      <w:proofErr w:type="spellEnd"/>
      <w:r w:rsidRPr="009121C0">
        <w:rPr>
          <w:b/>
          <w:bCs/>
        </w:rPr>
        <w:t>.</w:t>
      </w:r>
      <w:r w:rsidRPr="009121C0">
        <w:t xml:space="preserve"> </w:t>
      </w:r>
      <w:proofErr w:type="spellStart"/>
      <w:r w:rsidRPr="009121C0">
        <w:rPr>
          <w:i/>
          <w:iCs/>
        </w:rPr>
        <w:t>Matplotlib</w:t>
      </w:r>
      <w:proofErr w:type="spellEnd"/>
      <w:r w:rsidRPr="009121C0">
        <w:rPr>
          <w:i/>
          <w:iCs/>
        </w:rPr>
        <w:t xml:space="preserve"> </w:t>
      </w:r>
      <w:proofErr w:type="spellStart"/>
      <w:r w:rsidRPr="009121C0">
        <w:rPr>
          <w:i/>
          <w:iCs/>
        </w:rPr>
        <w:t>Documentation</w:t>
      </w:r>
      <w:proofErr w:type="spellEnd"/>
      <w:r w:rsidRPr="009121C0">
        <w:t>. Disponível em: https://matplotlib.org/. Acesso em: 19 nov. 2025.</w:t>
      </w:r>
    </w:p>
    <w:p w14:paraId="17DDDC63" w14:textId="5E8440B8" w:rsidR="009121C0" w:rsidRPr="009121C0" w:rsidRDefault="009121C0" w:rsidP="009121C0">
      <w:pPr>
        <w:pStyle w:val="Topicos"/>
        <w:numPr>
          <w:ilvl w:val="0"/>
          <w:numId w:val="0"/>
        </w:numPr>
        <w:ind w:left="714" w:hanging="357"/>
      </w:pPr>
      <w:r w:rsidRPr="009121C0">
        <w:rPr>
          <w:b/>
          <w:bCs/>
        </w:rPr>
        <w:t>PYTHON SOFTWARE FOUNDATION.</w:t>
      </w:r>
      <w:r w:rsidRPr="009121C0">
        <w:t xml:space="preserve"> </w:t>
      </w:r>
      <w:r w:rsidRPr="009121C0">
        <w:rPr>
          <w:i/>
          <w:iCs/>
        </w:rPr>
        <w:t xml:space="preserve">Python 3.11 </w:t>
      </w:r>
      <w:proofErr w:type="spellStart"/>
      <w:r w:rsidRPr="009121C0">
        <w:rPr>
          <w:i/>
          <w:iCs/>
        </w:rPr>
        <w:t>Documentation</w:t>
      </w:r>
      <w:proofErr w:type="spellEnd"/>
      <w:r w:rsidRPr="009121C0">
        <w:t>. Disponível em: https://docs.python.org/3/. Acesso em: 19 nov. 2025.</w:t>
      </w:r>
    </w:p>
    <w:p w14:paraId="5909A139" w14:textId="77777777" w:rsidR="003951FA" w:rsidRDefault="003951FA" w:rsidP="003951FA">
      <w:pPr>
        <w:pStyle w:val="Topicos"/>
        <w:numPr>
          <w:ilvl w:val="0"/>
          <w:numId w:val="0"/>
        </w:numPr>
        <w:ind w:left="714" w:hanging="357"/>
      </w:pPr>
    </w:p>
    <w:p w14:paraId="7A36A53A" w14:textId="77777777" w:rsidR="00AC3FA0" w:rsidRDefault="00AC3FA0" w:rsidP="00205037">
      <w:pPr>
        <w:pStyle w:val="Paragrafo"/>
      </w:pPr>
    </w:p>
    <w:sectPr w:rsidR="00AC3FA0" w:rsidSect="00A251B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9086D" w14:textId="77777777" w:rsidR="00CA1D30" w:rsidRDefault="00CA1D30" w:rsidP="004739DC">
      <w:r>
        <w:separator/>
      </w:r>
    </w:p>
    <w:p w14:paraId="4034E649" w14:textId="77777777" w:rsidR="00CA1D30" w:rsidRDefault="00CA1D30"/>
    <w:p w14:paraId="48734A32" w14:textId="77777777" w:rsidR="00CA1D30" w:rsidRDefault="00CA1D30" w:rsidP="00123DB9"/>
  </w:endnote>
  <w:endnote w:type="continuationSeparator" w:id="0">
    <w:p w14:paraId="2F48ABC6" w14:textId="77777777" w:rsidR="00CA1D30" w:rsidRDefault="00CA1D30" w:rsidP="004739DC">
      <w:r>
        <w:continuationSeparator/>
      </w:r>
    </w:p>
    <w:p w14:paraId="11F29F14" w14:textId="77777777" w:rsidR="00CA1D30" w:rsidRDefault="00CA1D30"/>
    <w:p w14:paraId="23CD7512" w14:textId="77777777" w:rsidR="00CA1D30" w:rsidRDefault="00CA1D30" w:rsidP="00123D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EEB46" w14:textId="77777777" w:rsidR="00CA1D30" w:rsidRDefault="00CA1D30" w:rsidP="004739DC">
      <w:r>
        <w:separator/>
      </w:r>
    </w:p>
    <w:p w14:paraId="0B94BD9D" w14:textId="77777777" w:rsidR="00CA1D30" w:rsidRDefault="00CA1D30"/>
    <w:p w14:paraId="643AFA10" w14:textId="77777777" w:rsidR="00CA1D30" w:rsidRDefault="00CA1D30" w:rsidP="00123DB9"/>
  </w:footnote>
  <w:footnote w:type="continuationSeparator" w:id="0">
    <w:p w14:paraId="789066D1" w14:textId="77777777" w:rsidR="00CA1D30" w:rsidRDefault="00CA1D30" w:rsidP="004739DC">
      <w:r>
        <w:continuationSeparator/>
      </w:r>
    </w:p>
    <w:p w14:paraId="56C55231" w14:textId="77777777" w:rsidR="00CA1D30" w:rsidRDefault="00CA1D30"/>
    <w:p w14:paraId="6AEEFBCA" w14:textId="77777777" w:rsidR="00CA1D30" w:rsidRDefault="00CA1D30" w:rsidP="00123D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B12FD" w14:textId="77777777" w:rsidR="003951FA" w:rsidRDefault="003951FA" w:rsidP="00ED1FAD">
    <w:pPr>
      <w:pStyle w:val="Cabealho"/>
      <w:rPr>
        <w:color w:val="4F81BD" w:themeColor="accent1"/>
        <w:sz w:val="28"/>
        <w:szCs w:val="28"/>
      </w:rPr>
    </w:pPr>
  </w:p>
  <w:p w14:paraId="27445AA4" w14:textId="77777777" w:rsidR="003951FA" w:rsidRPr="00655665" w:rsidRDefault="003951FA" w:rsidP="006556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9770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6E5DB0" w14:textId="77777777" w:rsidR="003951FA" w:rsidRDefault="003951FA">
        <w:pPr>
          <w:pStyle w:val="Cabealho"/>
          <w:jc w:val="right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B55EE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20D0D1E" w14:textId="77777777" w:rsidR="003951FA" w:rsidRPr="001325E5" w:rsidRDefault="003951FA" w:rsidP="001325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3369A"/>
    <w:multiLevelType w:val="multilevel"/>
    <w:tmpl w:val="D2D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EAD"/>
    <w:multiLevelType w:val="multilevel"/>
    <w:tmpl w:val="2EEEC77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83912B9"/>
    <w:multiLevelType w:val="multilevel"/>
    <w:tmpl w:val="057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61C1"/>
    <w:multiLevelType w:val="multilevel"/>
    <w:tmpl w:val="C57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99D"/>
    <w:multiLevelType w:val="multilevel"/>
    <w:tmpl w:val="484E5CD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6446508"/>
    <w:multiLevelType w:val="multilevel"/>
    <w:tmpl w:val="488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7BBE"/>
    <w:multiLevelType w:val="multilevel"/>
    <w:tmpl w:val="D8C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31979"/>
    <w:multiLevelType w:val="multilevel"/>
    <w:tmpl w:val="C27812DC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2F2846A3"/>
    <w:multiLevelType w:val="multilevel"/>
    <w:tmpl w:val="5EF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2340E"/>
    <w:multiLevelType w:val="multilevel"/>
    <w:tmpl w:val="532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A560A"/>
    <w:multiLevelType w:val="multilevel"/>
    <w:tmpl w:val="107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874F7"/>
    <w:multiLevelType w:val="hybridMultilevel"/>
    <w:tmpl w:val="C9042DC8"/>
    <w:lvl w:ilvl="0" w:tplc="ABAED87A">
      <w:start w:val="1"/>
      <w:numFmt w:val="bullet"/>
      <w:pStyle w:val="Topico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22924D5"/>
    <w:multiLevelType w:val="multilevel"/>
    <w:tmpl w:val="E3224D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B127A6F"/>
    <w:multiLevelType w:val="multilevel"/>
    <w:tmpl w:val="8D7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94A43"/>
    <w:multiLevelType w:val="multilevel"/>
    <w:tmpl w:val="3F2E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D62147"/>
    <w:multiLevelType w:val="multilevel"/>
    <w:tmpl w:val="8EA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81DBB"/>
    <w:multiLevelType w:val="multilevel"/>
    <w:tmpl w:val="9AF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5003E"/>
    <w:multiLevelType w:val="hybridMultilevel"/>
    <w:tmpl w:val="D2A234AC"/>
    <w:lvl w:ilvl="0" w:tplc="B1940AE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6F491379"/>
    <w:multiLevelType w:val="multilevel"/>
    <w:tmpl w:val="8F22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145630"/>
    <w:multiLevelType w:val="multilevel"/>
    <w:tmpl w:val="49D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81041"/>
    <w:multiLevelType w:val="multilevel"/>
    <w:tmpl w:val="6B4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A3D0F"/>
    <w:multiLevelType w:val="multilevel"/>
    <w:tmpl w:val="2CF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259DF"/>
    <w:multiLevelType w:val="multilevel"/>
    <w:tmpl w:val="255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94639">
    <w:abstractNumId w:val="7"/>
  </w:num>
  <w:num w:numId="2" w16cid:durableId="1625232903">
    <w:abstractNumId w:val="12"/>
  </w:num>
  <w:num w:numId="3" w16cid:durableId="1276136353">
    <w:abstractNumId w:val="1"/>
  </w:num>
  <w:num w:numId="4" w16cid:durableId="106241889">
    <w:abstractNumId w:val="11"/>
  </w:num>
  <w:num w:numId="5" w16cid:durableId="1693335187">
    <w:abstractNumId w:val="4"/>
  </w:num>
  <w:num w:numId="6" w16cid:durableId="2071688588">
    <w:abstractNumId w:val="17"/>
  </w:num>
  <w:num w:numId="7" w16cid:durableId="700083961">
    <w:abstractNumId w:val="12"/>
  </w:num>
  <w:num w:numId="8" w16cid:durableId="357659866">
    <w:abstractNumId w:val="22"/>
  </w:num>
  <w:num w:numId="9" w16cid:durableId="159925545">
    <w:abstractNumId w:val="9"/>
  </w:num>
  <w:num w:numId="10" w16cid:durableId="836918921">
    <w:abstractNumId w:val="18"/>
  </w:num>
  <w:num w:numId="11" w16cid:durableId="827064383">
    <w:abstractNumId w:val="0"/>
  </w:num>
  <w:num w:numId="12" w16cid:durableId="883106222">
    <w:abstractNumId w:val="8"/>
  </w:num>
  <w:num w:numId="13" w16cid:durableId="291325226">
    <w:abstractNumId w:val="3"/>
  </w:num>
  <w:num w:numId="14" w16cid:durableId="1356230247">
    <w:abstractNumId w:val="15"/>
  </w:num>
  <w:num w:numId="15" w16cid:durableId="1362706171">
    <w:abstractNumId w:val="5"/>
  </w:num>
  <w:num w:numId="16" w16cid:durableId="1692952045">
    <w:abstractNumId w:val="6"/>
  </w:num>
  <w:num w:numId="17" w16cid:durableId="2023126486">
    <w:abstractNumId w:val="19"/>
  </w:num>
  <w:num w:numId="18" w16cid:durableId="864826821">
    <w:abstractNumId w:val="16"/>
  </w:num>
  <w:num w:numId="19" w16cid:durableId="88742297">
    <w:abstractNumId w:val="20"/>
  </w:num>
  <w:num w:numId="20" w16cid:durableId="1776167938">
    <w:abstractNumId w:val="10"/>
  </w:num>
  <w:num w:numId="21" w16cid:durableId="1352341507">
    <w:abstractNumId w:val="21"/>
  </w:num>
  <w:num w:numId="22" w16cid:durableId="461582712">
    <w:abstractNumId w:val="13"/>
  </w:num>
  <w:num w:numId="23" w16cid:durableId="1395082538">
    <w:abstractNumId w:val="14"/>
  </w:num>
  <w:num w:numId="24" w16cid:durableId="1527401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F6E"/>
    <w:rsid w:val="00003CEC"/>
    <w:rsid w:val="000059CB"/>
    <w:rsid w:val="00005CE0"/>
    <w:rsid w:val="00012FBF"/>
    <w:rsid w:val="00013724"/>
    <w:rsid w:val="00017B4A"/>
    <w:rsid w:val="000201D4"/>
    <w:rsid w:val="00020DDC"/>
    <w:rsid w:val="000219B9"/>
    <w:rsid w:val="0002487D"/>
    <w:rsid w:val="0002645A"/>
    <w:rsid w:val="00026F91"/>
    <w:rsid w:val="00027F55"/>
    <w:rsid w:val="00030A68"/>
    <w:rsid w:val="00035325"/>
    <w:rsid w:val="00040149"/>
    <w:rsid w:val="00042C8B"/>
    <w:rsid w:val="00046446"/>
    <w:rsid w:val="000467D6"/>
    <w:rsid w:val="00050560"/>
    <w:rsid w:val="00054929"/>
    <w:rsid w:val="000555C3"/>
    <w:rsid w:val="00057F65"/>
    <w:rsid w:val="0006123E"/>
    <w:rsid w:val="00072F12"/>
    <w:rsid w:val="00076AEE"/>
    <w:rsid w:val="000809E1"/>
    <w:rsid w:val="00087D80"/>
    <w:rsid w:val="0009020A"/>
    <w:rsid w:val="00093A4B"/>
    <w:rsid w:val="00094687"/>
    <w:rsid w:val="00095A10"/>
    <w:rsid w:val="0009669D"/>
    <w:rsid w:val="00096A78"/>
    <w:rsid w:val="00097B43"/>
    <w:rsid w:val="000A5739"/>
    <w:rsid w:val="000B284D"/>
    <w:rsid w:val="000B3B21"/>
    <w:rsid w:val="000C1A21"/>
    <w:rsid w:val="000C1E07"/>
    <w:rsid w:val="000C3C05"/>
    <w:rsid w:val="000C6C86"/>
    <w:rsid w:val="000D0449"/>
    <w:rsid w:val="000D0B74"/>
    <w:rsid w:val="000D11BB"/>
    <w:rsid w:val="000D15F1"/>
    <w:rsid w:val="000D2E4D"/>
    <w:rsid w:val="000E04F3"/>
    <w:rsid w:val="000E1B4F"/>
    <w:rsid w:val="000E39AA"/>
    <w:rsid w:val="000E4BD4"/>
    <w:rsid w:val="000E73E8"/>
    <w:rsid w:val="000F0DB6"/>
    <w:rsid w:val="000F2DCE"/>
    <w:rsid w:val="000F5DB6"/>
    <w:rsid w:val="000F61E5"/>
    <w:rsid w:val="001017B1"/>
    <w:rsid w:val="00101C9A"/>
    <w:rsid w:val="00103B9F"/>
    <w:rsid w:val="00105C58"/>
    <w:rsid w:val="00105E46"/>
    <w:rsid w:val="001112F4"/>
    <w:rsid w:val="00113EBF"/>
    <w:rsid w:val="00115567"/>
    <w:rsid w:val="00117AC8"/>
    <w:rsid w:val="00123DB9"/>
    <w:rsid w:val="00124092"/>
    <w:rsid w:val="0012570C"/>
    <w:rsid w:val="001325E5"/>
    <w:rsid w:val="00134307"/>
    <w:rsid w:val="001377D1"/>
    <w:rsid w:val="001427A5"/>
    <w:rsid w:val="00144689"/>
    <w:rsid w:val="00146889"/>
    <w:rsid w:val="00147C95"/>
    <w:rsid w:val="001506F7"/>
    <w:rsid w:val="00152A9E"/>
    <w:rsid w:val="00154CFF"/>
    <w:rsid w:val="001575DA"/>
    <w:rsid w:val="0016308E"/>
    <w:rsid w:val="00164ADB"/>
    <w:rsid w:val="001656B0"/>
    <w:rsid w:val="001675BE"/>
    <w:rsid w:val="00170BBD"/>
    <w:rsid w:val="00170D00"/>
    <w:rsid w:val="0017266F"/>
    <w:rsid w:val="001728D3"/>
    <w:rsid w:val="00173A43"/>
    <w:rsid w:val="0017424C"/>
    <w:rsid w:val="00174B90"/>
    <w:rsid w:val="00176720"/>
    <w:rsid w:val="00182A82"/>
    <w:rsid w:val="00183D8A"/>
    <w:rsid w:val="001852A1"/>
    <w:rsid w:val="00187448"/>
    <w:rsid w:val="00190506"/>
    <w:rsid w:val="00192375"/>
    <w:rsid w:val="001927E4"/>
    <w:rsid w:val="00193261"/>
    <w:rsid w:val="0019546A"/>
    <w:rsid w:val="00196B88"/>
    <w:rsid w:val="001975E4"/>
    <w:rsid w:val="001977C6"/>
    <w:rsid w:val="001A2815"/>
    <w:rsid w:val="001A2DA3"/>
    <w:rsid w:val="001A3BA5"/>
    <w:rsid w:val="001A6E08"/>
    <w:rsid w:val="001B26D2"/>
    <w:rsid w:val="001B29A9"/>
    <w:rsid w:val="001C11E7"/>
    <w:rsid w:val="001C1FAE"/>
    <w:rsid w:val="001C43D4"/>
    <w:rsid w:val="001C4D99"/>
    <w:rsid w:val="001C4FE5"/>
    <w:rsid w:val="001C6511"/>
    <w:rsid w:val="001C6F6E"/>
    <w:rsid w:val="001D291C"/>
    <w:rsid w:val="001D35BA"/>
    <w:rsid w:val="001D511A"/>
    <w:rsid w:val="001D5A22"/>
    <w:rsid w:val="001D5B38"/>
    <w:rsid w:val="001D66EA"/>
    <w:rsid w:val="001F15FF"/>
    <w:rsid w:val="001F3E85"/>
    <w:rsid w:val="001F719A"/>
    <w:rsid w:val="002031F0"/>
    <w:rsid w:val="00204719"/>
    <w:rsid w:val="00204B0E"/>
    <w:rsid w:val="00204F36"/>
    <w:rsid w:val="00205037"/>
    <w:rsid w:val="00210127"/>
    <w:rsid w:val="0021169D"/>
    <w:rsid w:val="00211E56"/>
    <w:rsid w:val="0021240A"/>
    <w:rsid w:val="00213D3A"/>
    <w:rsid w:val="00214185"/>
    <w:rsid w:val="0021423E"/>
    <w:rsid w:val="00215BD8"/>
    <w:rsid w:val="00220C6B"/>
    <w:rsid w:val="002242B8"/>
    <w:rsid w:val="0022566C"/>
    <w:rsid w:val="00227931"/>
    <w:rsid w:val="00233478"/>
    <w:rsid w:val="0023457D"/>
    <w:rsid w:val="002376D3"/>
    <w:rsid w:val="00237EA9"/>
    <w:rsid w:val="00247787"/>
    <w:rsid w:val="00251F7F"/>
    <w:rsid w:val="0025407F"/>
    <w:rsid w:val="00256928"/>
    <w:rsid w:val="002572CF"/>
    <w:rsid w:val="00257A48"/>
    <w:rsid w:val="00263D3D"/>
    <w:rsid w:val="00264905"/>
    <w:rsid w:val="00266D1C"/>
    <w:rsid w:val="00270E56"/>
    <w:rsid w:val="0027330E"/>
    <w:rsid w:val="00273D2F"/>
    <w:rsid w:val="00273F39"/>
    <w:rsid w:val="002759BF"/>
    <w:rsid w:val="002803C2"/>
    <w:rsid w:val="002805F4"/>
    <w:rsid w:val="00283570"/>
    <w:rsid w:val="00283651"/>
    <w:rsid w:val="00284DD9"/>
    <w:rsid w:val="002850AC"/>
    <w:rsid w:val="002854FA"/>
    <w:rsid w:val="00285D6E"/>
    <w:rsid w:val="0029152A"/>
    <w:rsid w:val="00294181"/>
    <w:rsid w:val="00294302"/>
    <w:rsid w:val="00295B4E"/>
    <w:rsid w:val="002A0FDE"/>
    <w:rsid w:val="002A2A3E"/>
    <w:rsid w:val="002A45C5"/>
    <w:rsid w:val="002B13A9"/>
    <w:rsid w:val="002B21A6"/>
    <w:rsid w:val="002B3E23"/>
    <w:rsid w:val="002B77F1"/>
    <w:rsid w:val="002C3BDC"/>
    <w:rsid w:val="002C6D73"/>
    <w:rsid w:val="002C78AF"/>
    <w:rsid w:val="002D0062"/>
    <w:rsid w:val="002D1A59"/>
    <w:rsid w:val="002D24F8"/>
    <w:rsid w:val="002D46B8"/>
    <w:rsid w:val="002D75F2"/>
    <w:rsid w:val="002D7F4A"/>
    <w:rsid w:val="002E02AD"/>
    <w:rsid w:val="002E26F3"/>
    <w:rsid w:val="002E557B"/>
    <w:rsid w:val="002E66DC"/>
    <w:rsid w:val="002F0093"/>
    <w:rsid w:val="002F2536"/>
    <w:rsid w:val="002F35E7"/>
    <w:rsid w:val="00300476"/>
    <w:rsid w:val="00300E2D"/>
    <w:rsid w:val="00302D42"/>
    <w:rsid w:val="00303B03"/>
    <w:rsid w:val="00304D5A"/>
    <w:rsid w:val="003064CD"/>
    <w:rsid w:val="003066A4"/>
    <w:rsid w:val="00310157"/>
    <w:rsid w:val="0031140B"/>
    <w:rsid w:val="00312BD1"/>
    <w:rsid w:val="00316EA6"/>
    <w:rsid w:val="00316FB7"/>
    <w:rsid w:val="0032181F"/>
    <w:rsid w:val="00323513"/>
    <w:rsid w:val="003238D9"/>
    <w:rsid w:val="00326872"/>
    <w:rsid w:val="003274D5"/>
    <w:rsid w:val="003306DA"/>
    <w:rsid w:val="00331EEA"/>
    <w:rsid w:val="003400A6"/>
    <w:rsid w:val="003433AF"/>
    <w:rsid w:val="003502AC"/>
    <w:rsid w:val="00353DFE"/>
    <w:rsid w:val="003635F3"/>
    <w:rsid w:val="00363D48"/>
    <w:rsid w:val="0036458D"/>
    <w:rsid w:val="003649D9"/>
    <w:rsid w:val="0036572E"/>
    <w:rsid w:val="003668A8"/>
    <w:rsid w:val="003672DC"/>
    <w:rsid w:val="00371042"/>
    <w:rsid w:val="00373A93"/>
    <w:rsid w:val="00373AE5"/>
    <w:rsid w:val="00377B5E"/>
    <w:rsid w:val="00377E48"/>
    <w:rsid w:val="003804CE"/>
    <w:rsid w:val="003811AB"/>
    <w:rsid w:val="00382143"/>
    <w:rsid w:val="00382750"/>
    <w:rsid w:val="003862D8"/>
    <w:rsid w:val="00390BFF"/>
    <w:rsid w:val="003924A3"/>
    <w:rsid w:val="003951FA"/>
    <w:rsid w:val="003970F6"/>
    <w:rsid w:val="003A13D6"/>
    <w:rsid w:val="003A58F9"/>
    <w:rsid w:val="003A61EA"/>
    <w:rsid w:val="003A6237"/>
    <w:rsid w:val="003B1271"/>
    <w:rsid w:val="003B17B8"/>
    <w:rsid w:val="003B5D07"/>
    <w:rsid w:val="003C0408"/>
    <w:rsid w:val="003C08D7"/>
    <w:rsid w:val="003C6163"/>
    <w:rsid w:val="003D1F1A"/>
    <w:rsid w:val="003D2A9E"/>
    <w:rsid w:val="003E2E94"/>
    <w:rsid w:val="003E39BE"/>
    <w:rsid w:val="003E6449"/>
    <w:rsid w:val="003E6D00"/>
    <w:rsid w:val="003F27C0"/>
    <w:rsid w:val="003F342D"/>
    <w:rsid w:val="003F3952"/>
    <w:rsid w:val="003F419A"/>
    <w:rsid w:val="003F70E8"/>
    <w:rsid w:val="00400BD5"/>
    <w:rsid w:val="00402175"/>
    <w:rsid w:val="00404014"/>
    <w:rsid w:val="00404139"/>
    <w:rsid w:val="00404FCB"/>
    <w:rsid w:val="00407674"/>
    <w:rsid w:val="004103F9"/>
    <w:rsid w:val="00411A23"/>
    <w:rsid w:val="004160B5"/>
    <w:rsid w:val="00416297"/>
    <w:rsid w:val="00416478"/>
    <w:rsid w:val="004176C3"/>
    <w:rsid w:val="0042093D"/>
    <w:rsid w:val="00420DDB"/>
    <w:rsid w:val="00421884"/>
    <w:rsid w:val="00422452"/>
    <w:rsid w:val="004224ED"/>
    <w:rsid w:val="0043125D"/>
    <w:rsid w:val="00435264"/>
    <w:rsid w:val="00436574"/>
    <w:rsid w:val="00437826"/>
    <w:rsid w:val="0044081C"/>
    <w:rsid w:val="00444316"/>
    <w:rsid w:val="004501C6"/>
    <w:rsid w:val="0045095C"/>
    <w:rsid w:val="00450AA6"/>
    <w:rsid w:val="0046320D"/>
    <w:rsid w:val="004654EC"/>
    <w:rsid w:val="00465CAB"/>
    <w:rsid w:val="00471BC2"/>
    <w:rsid w:val="00471F3A"/>
    <w:rsid w:val="004739DC"/>
    <w:rsid w:val="0047406C"/>
    <w:rsid w:val="00474297"/>
    <w:rsid w:val="00474D43"/>
    <w:rsid w:val="00476E4D"/>
    <w:rsid w:val="0048025B"/>
    <w:rsid w:val="0049270B"/>
    <w:rsid w:val="00494FC4"/>
    <w:rsid w:val="00496713"/>
    <w:rsid w:val="004A078F"/>
    <w:rsid w:val="004A1A58"/>
    <w:rsid w:val="004A29B1"/>
    <w:rsid w:val="004A36DF"/>
    <w:rsid w:val="004A39E6"/>
    <w:rsid w:val="004A3BA5"/>
    <w:rsid w:val="004A4169"/>
    <w:rsid w:val="004A7120"/>
    <w:rsid w:val="004B1168"/>
    <w:rsid w:val="004B1420"/>
    <w:rsid w:val="004B6772"/>
    <w:rsid w:val="004C02CD"/>
    <w:rsid w:val="004C04AA"/>
    <w:rsid w:val="004C0FE5"/>
    <w:rsid w:val="004C3BBB"/>
    <w:rsid w:val="004C3C5E"/>
    <w:rsid w:val="004C6A3C"/>
    <w:rsid w:val="004C7B4A"/>
    <w:rsid w:val="004D156F"/>
    <w:rsid w:val="004D2739"/>
    <w:rsid w:val="004D317E"/>
    <w:rsid w:val="004D4BFE"/>
    <w:rsid w:val="004D6EC3"/>
    <w:rsid w:val="004E247C"/>
    <w:rsid w:val="004E4C35"/>
    <w:rsid w:val="004E718B"/>
    <w:rsid w:val="004E73EE"/>
    <w:rsid w:val="004E7F4A"/>
    <w:rsid w:val="004F1A32"/>
    <w:rsid w:val="004F1BBC"/>
    <w:rsid w:val="00502AAF"/>
    <w:rsid w:val="005042E1"/>
    <w:rsid w:val="0050488F"/>
    <w:rsid w:val="00506466"/>
    <w:rsid w:val="0051273B"/>
    <w:rsid w:val="00513469"/>
    <w:rsid w:val="00526829"/>
    <w:rsid w:val="005277B2"/>
    <w:rsid w:val="005352CD"/>
    <w:rsid w:val="005364CC"/>
    <w:rsid w:val="005371C9"/>
    <w:rsid w:val="0054258B"/>
    <w:rsid w:val="005441B8"/>
    <w:rsid w:val="0054561D"/>
    <w:rsid w:val="00545679"/>
    <w:rsid w:val="005473E4"/>
    <w:rsid w:val="00554DB2"/>
    <w:rsid w:val="0055557E"/>
    <w:rsid w:val="005557E1"/>
    <w:rsid w:val="005563AA"/>
    <w:rsid w:val="00560BBB"/>
    <w:rsid w:val="00561A0D"/>
    <w:rsid w:val="0056350D"/>
    <w:rsid w:val="00565129"/>
    <w:rsid w:val="00565C75"/>
    <w:rsid w:val="00566CE8"/>
    <w:rsid w:val="00576503"/>
    <w:rsid w:val="00577118"/>
    <w:rsid w:val="00591422"/>
    <w:rsid w:val="005922E7"/>
    <w:rsid w:val="00593F90"/>
    <w:rsid w:val="005955EC"/>
    <w:rsid w:val="005A23C7"/>
    <w:rsid w:val="005A4785"/>
    <w:rsid w:val="005A75B8"/>
    <w:rsid w:val="005B467D"/>
    <w:rsid w:val="005B4E52"/>
    <w:rsid w:val="005C0643"/>
    <w:rsid w:val="005C3FC2"/>
    <w:rsid w:val="005C4FE9"/>
    <w:rsid w:val="005D275C"/>
    <w:rsid w:val="005D3781"/>
    <w:rsid w:val="005D4EE3"/>
    <w:rsid w:val="005D69E4"/>
    <w:rsid w:val="005E13FE"/>
    <w:rsid w:val="005E15A5"/>
    <w:rsid w:val="005E2077"/>
    <w:rsid w:val="005E3685"/>
    <w:rsid w:val="005E47D8"/>
    <w:rsid w:val="005F5904"/>
    <w:rsid w:val="005F5E0E"/>
    <w:rsid w:val="005F7F51"/>
    <w:rsid w:val="006119F1"/>
    <w:rsid w:val="00613794"/>
    <w:rsid w:val="00615975"/>
    <w:rsid w:val="00615F90"/>
    <w:rsid w:val="00616509"/>
    <w:rsid w:val="0062061B"/>
    <w:rsid w:val="00621138"/>
    <w:rsid w:val="006215E6"/>
    <w:rsid w:val="00625115"/>
    <w:rsid w:val="006253D2"/>
    <w:rsid w:val="006263B9"/>
    <w:rsid w:val="00627F4A"/>
    <w:rsid w:val="00632760"/>
    <w:rsid w:val="00634A0F"/>
    <w:rsid w:val="006406C2"/>
    <w:rsid w:val="00641BB7"/>
    <w:rsid w:val="006425B3"/>
    <w:rsid w:val="00644371"/>
    <w:rsid w:val="00646099"/>
    <w:rsid w:val="006462A0"/>
    <w:rsid w:val="006529D3"/>
    <w:rsid w:val="006537B8"/>
    <w:rsid w:val="00653C84"/>
    <w:rsid w:val="00655665"/>
    <w:rsid w:val="00655A72"/>
    <w:rsid w:val="00660DDD"/>
    <w:rsid w:val="00661CB3"/>
    <w:rsid w:val="0066312A"/>
    <w:rsid w:val="00663347"/>
    <w:rsid w:val="00664EF4"/>
    <w:rsid w:val="006650F0"/>
    <w:rsid w:val="0066658E"/>
    <w:rsid w:val="00667779"/>
    <w:rsid w:val="00672EFB"/>
    <w:rsid w:val="00675039"/>
    <w:rsid w:val="006775AC"/>
    <w:rsid w:val="00687ADF"/>
    <w:rsid w:val="00690120"/>
    <w:rsid w:val="00690EF8"/>
    <w:rsid w:val="00692D73"/>
    <w:rsid w:val="0069629A"/>
    <w:rsid w:val="0069697B"/>
    <w:rsid w:val="00696DA5"/>
    <w:rsid w:val="006979CB"/>
    <w:rsid w:val="006A0E49"/>
    <w:rsid w:val="006A2A15"/>
    <w:rsid w:val="006A5542"/>
    <w:rsid w:val="006A7A72"/>
    <w:rsid w:val="006B0107"/>
    <w:rsid w:val="006B108E"/>
    <w:rsid w:val="006B1CFA"/>
    <w:rsid w:val="006B53E2"/>
    <w:rsid w:val="006C708E"/>
    <w:rsid w:val="006C7605"/>
    <w:rsid w:val="006C7A5E"/>
    <w:rsid w:val="006D5E80"/>
    <w:rsid w:val="006E0276"/>
    <w:rsid w:val="006F2E22"/>
    <w:rsid w:val="006F5600"/>
    <w:rsid w:val="007008EF"/>
    <w:rsid w:val="00701547"/>
    <w:rsid w:val="00703336"/>
    <w:rsid w:val="00704A3A"/>
    <w:rsid w:val="00706973"/>
    <w:rsid w:val="0071059D"/>
    <w:rsid w:val="00713489"/>
    <w:rsid w:val="00713B2C"/>
    <w:rsid w:val="00724BAC"/>
    <w:rsid w:val="00727D5B"/>
    <w:rsid w:val="0073060C"/>
    <w:rsid w:val="007308AE"/>
    <w:rsid w:val="00734E89"/>
    <w:rsid w:val="007366D4"/>
    <w:rsid w:val="007429BA"/>
    <w:rsid w:val="00744139"/>
    <w:rsid w:val="00746AC7"/>
    <w:rsid w:val="00754436"/>
    <w:rsid w:val="00756D36"/>
    <w:rsid w:val="0076416F"/>
    <w:rsid w:val="007649FB"/>
    <w:rsid w:val="00767362"/>
    <w:rsid w:val="0077021B"/>
    <w:rsid w:val="007755D1"/>
    <w:rsid w:val="007759B6"/>
    <w:rsid w:val="00780A8B"/>
    <w:rsid w:val="00780C65"/>
    <w:rsid w:val="0078180C"/>
    <w:rsid w:val="00787C02"/>
    <w:rsid w:val="0079414B"/>
    <w:rsid w:val="00795A94"/>
    <w:rsid w:val="0079614E"/>
    <w:rsid w:val="00796F69"/>
    <w:rsid w:val="00797F7B"/>
    <w:rsid w:val="007A24E1"/>
    <w:rsid w:val="007A679C"/>
    <w:rsid w:val="007A7780"/>
    <w:rsid w:val="007B0974"/>
    <w:rsid w:val="007B0F8E"/>
    <w:rsid w:val="007B2E74"/>
    <w:rsid w:val="007C003C"/>
    <w:rsid w:val="007C017E"/>
    <w:rsid w:val="007C2083"/>
    <w:rsid w:val="007C539F"/>
    <w:rsid w:val="007C547C"/>
    <w:rsid w:val="007D25C1"/>
    <w:rsid w:val="007D2CF5"/>
    <w:rsid w:val="007D37A3"/>
    <w:rsid w:val="007D605F"/>
    <w:rsid w:val="007E19AB"/>
    <w:rsid w:val="007E33C5"/>
    <w:rsid w:val="007E37D2"/>
    <w:rsid w:val="007E3DD6"/>
    <w:rsid w:val="007E4444"/>
    <w:rsid w:val="007E60E2"/>
    <w:rsid w:val="007E6829"/>
    <w:rsid w:val="007F040D"/>
    <w:rsid w:val="007F5331"/>
    <w:rsid w:val="00804736"/>
    <w:rsid w:val="008077C6"/>
    <w:rsid w:val="008107C5"/>
    <w:rsid w:val="00812D05"/>
    <w:rsid w:val="00813978"/>
    <w:rsid w:val="0081400B"/>
    <w:rsid w:val="0081485C"/>
    <w:rsid w:val="00815270"/>
    <w:rsid w:val="008153CB"/>
    <w:rsid w:val="008160F9"/>
    <w:rsid w:val="008170B5"/>
    <w:rsid w:val="008241DB"/>
    <w:rsid w:val="00827673"/>
    <w:rsid w:val="0083790A"/>
    <w:rsid w:val="00845516"/>
    <w:rsid w:val="008468CB"/>
    <w:rsid w:val="00852043"/>
    <w:rsid w:val="00852943"/>
    <w:rsid w:val="00852944"/>
    <w:rsid w:val="008542C1"/>
    <w:rsid w:val="00854E9E"/>
    <w:rsid w:val="00856D5F"/>
    <w:rsid w:val="00857065"/>
    <w:rsid w:val="00866A14"/>
    <w:rsid w:val="008749C9"/>
    <w:rsid w:val="00885FF6"/>
    <w:rsid w:val="00886BF1"/>
    <w:rsid w:val="00887C64"/>
    <w:rsid w:val="008905D3"/>
    <w:rsid w:val="00893322"/>
    <w:rsid w:val="00897A27"/>
    <w:rsid w:val="008A369D"/>
    <w:rsid w:val="008A388A"/>
    <w:rsid w:val="008A3C75"/>
    <w:rsid w:val="008A4AD7"/>
    <w:rsid w:val="008A621F"/>
    <w:rsid w:val="008B04F9"/>
    <w:rsid w:val="008B0D9E"/>
    <w:rsid w:val="008B2A92"/>
    <w:rsid w:val="008C1796"/>
    <w:rsid w:val="008C3A74"/>
    <w:rsid w:val="008C4AB9"/>
    <w:rsid w:val="008C599A"/>
    <w:rsid w:val="008D0CC1"/>
    <w:rsid w:val="008D0D8E"/>
    <w:rsid w:val="008D35E1"/>
    <w:rsid w:val="008D46AB"/>
    <w:rsid w:val="008D553B"/>
    <w:rsid w:val="008D6FA0"/>
    <w:rsid w:val="008E135E"/>
    <w:rsid w:val="008F2743"/>
    <w:rsid w:val="008F491A"/>
    <w:rsid w:val="008F6F09"/>
    <w:rsid w:val="008F7508"/>
    <w:rsid w:val="009003D7"/>
    <w:rsid w:val="00901167"/>
    <w:rsid w:val="00910A13"/>
    <w:rsid w:val="009116F9"/>
    <w:rsid w:val="009121C0"/>
    <w:rsid w:val="0091293E"/>
    <w:rsid w:val="0091321C"/>
    <w:rsid w:val="009135B5"/>
    <w:rsid w:val="0091376C"/>
    <w:rsid w:val="00913C09"/>
    <w:rsid w:val="009150F2"/>
    <w:rsid w:val="009169BC"/>
    <w:rsid w:val="00921F25"/>
    <w:rsid w:val="00923A1F"/>
    <w:rsid w:val="00924622"/>
    <w:rsid w:val="00934993"/>
    <w:rsid w:val="00934E39"/>
    <w:rsid w:val="00937848"/>
    <w:rsid w:val="009463D1"/>
    <w:rsid w:val="00947A20"/>
    <w:rsid w:val="009516CA"/>
    <w:rsid w:val="00954F81"/>
    <w:rsid w:val="009574A3"/>
    <w:rsid w:val="00961F33"/>
    <w:rsid w:val="00963465"/>
    <w:rsid w:val="0096516E"/>
    <w:rsid w:val="00970DA3"/>
    <w:rsid w:val="00970E3D"/>
    <w:rsid w:val="00971DF4"/>
    <w:rsid w:val="009732BD"/>
    <w:rsid w:val="00973B95"/>
    <w:rsid w:val="0097505B"/>
    <w:rsid w:val="00975FB5"/>
    <w:rsid w:val="00977771"/>
    <w:rsid w:val="00987F01"/>
    <w:rsid w:val="00993E01"/>
    <w:rsid w:val="00994072"/>
    <w:rsid w:val="00994993"/>
    <w:rsid w:val="0099572D"/>
    <w:rsid w:val="009A0686"/>
    <w:rsid w:val="009A3FF5"/>
    <w:rsid w:val="009A6433"/>
    <w:rsid w:val="009B22AE"/>
    <w:rsid w:val="009C225A"/>
    <w:rsid w:val="009C478B"/>
    <w:rsid w:val="009C776C"/>
    <w:rsid w:val="009D56B8"/>
    <w:rsid w:val="009E075D"/>
    <w:rsid w:val="009E1CCC"/>
    <w:rsid w:val="009E2133"/>
    <w:rsid w:val="009E28B3"/>
    <w:rsid w:val="009E44B9"/>
    <w:rsid w:val="009E46C5"/>
    <w:rsid w:val="009E47C8"/>
    <w:rsid w:val="009E4E46"/>
    <w:rsid w:val="009E5EF4"/>
    <w:rsid w:val="009F1069"/>
    <w:rsid w:val="009F4848"/>
    <w:rsid w:val="009F6978"/>
    <w:rsid w:val="00A00FAB"/>
    <w:rsid w:val="00A0344A"/>
    <w:rsid w:val="00A05DBC"/>
    <w:rsid w:val="00A10311"/>
    <w:rsid w:val="00A1189B"/>
    <w:rsid w:val="00A12477"/>
    <w:rsid w:val="00A13B9C"/>
    <w:rsid w:val="00A165AD"/>
    <w:rsid w:val="00A165E9"/>
    <w:rsid w:val="00A16B96"/>
    <w:rsid w:val="00A16C64"/>
    <w:rsid w:val="00A171BA"/>
    <w:rsid w:val="00A172D8"/>
    <w:rsid w:val="00A21774"/>
    <w:rsid w:val="00A227C9"/>
    <w:rsid w:val="00A251B8"/>
    <w:rsid w:val="00A25D14"/>
    <w:rsid w:val="00A30EFD"/>
    <w:rsid w:val="00A43696"/>
    <w:rsid w:val="00A4426F"/>
    <w:rsid w:val="00A46115"/>
    <w:rsid w:val="00A47DA3"/>
    <w:rsid w:val="00A62C64"/>
    <w:rsid w:val="00A63244"/>
    <w:rsid w:val="00A63698"/>
    <w:rsid w:val="00A6570E"/>
    <w:rsid w:val="00A70547"/>
    <w:rsid w:val="00A74668"/>
    <w:rsid w:val="00A7646E"/>
    <w:rsid w:val="00A7787D"/>
    <w:rsid w:val="00A84C63"/>
    <w:rsid w:val="00A858AF"/>
    <w:rsid w:val="00A85D8A"/>
    <w:rsid w:val="00A8688A"/>
    <w:rsid w:val="00A905F3"/>
    <w:rsid w:val="00A91C15"/>
    <w:rsid w:val="00A95871"/>
    <w:rsid w:val="00AA0F8A"/>
    <w:rsid w:val="00AA2869"/>
    <w:rsid w:val="00AA39E5"/>
    <w:rsid w:val="00AB078B"/>
    <w:rsid w:val="00AB76E2"/>
    <w:rsid w:val="00AC3FA0"/>
    <w:rsid w:val="00AD4D48"/>
    <w:rsid w:val="00AD5957"/>
    <w:rsid w:val="00AE2DFE"/>
    <w:rsid w:val="00AF0974"/>
    <w:rsid w:val="00AF7174"/>
    <w:rsid w:val="00B01189"/>
    <w:rsid w:val="00B0744A"/>
    <w:rsid w:val="00B1066B"/>
    <w:rsid w:val="00B106F5"/>
    <w:rsid w:val="00B11828"/>
    <w:rsid w:val="00B11CB4"/>
    <w:rsid w:val="00B11E46"/>
    <w:rsid w:val="00B11FFF"/>
    <w:rsid w:val="00B15576"/>
    <w:rsid w:val="00B222FA"/>
    <w:rsid w:val="00B23675"/>
    <w:rsid w:val="00B247C6"/>
    <w:rsid w:val="00B24B41"/>
    <w:rsid w:val="00B25351"/>
    <w:rsid w:val="00B26F9C"/>
    <w:rsid w:val="00B312AD"/>
    <w:rsid w:val="00B32E91"/>
    <w:rsid w:val="00B35ACB"/>
    <w:rsid w:val="00B35AFD"/>
    <w:rsid w:val="00B3666D"/>
    <w:rsid w:val="00B36747"/>
    <w:rsid w:val="00B4598F"/>
    <w:rsid w:val="00B4733F"/>
    <w:rsid w:val="00B47DA9"/>
    <w:rsid w:val="00B51317"/>
    <w:rsid w:val="00B52112"/>
    <w:rsid w:val="00B52F08"/>
    <w:rsid w:val="00B53B24"/>
    <w:rsid w:val="00B55EE9"/>
    <w:rsid w:val="00B561F7"/>
    <w:rsid w:val="00B601E2"/>
    <w:rsid w:val="00B616A6"/>
    <w:rsid w:val="00B64172"/>
    <w:rsid w:val="00B65247"/>
    <w:rsid w:val="00B67A2A"/>
    <w:rsid w:val="00B73A5D"/>
    <w:rsid w:val="00B73B13"/>
    <w:rsid w:val="00B75A1D"/>
    <w:rsid w:val="00B76C62"/>
    <w:rsid w:val="00B82B96"/>
    <w:rsid w:val="00B845AE"/>
    <w:rsid w:val="00B9138D"/>
    <w:rsid w:val="00BA0FA9"/>
    <w:rsid w:val="00BA15BD"/>
    <w:rsid w:val="00BA3372"/>
    <w:rsid w:val="00BA5EB6"/>
    <w:rsid w:val="00BB6126"/>
    <w:rsid w:val="00BB62BF"/>
    <w:rsid w:val="00BC13E2"/>
    <w:rsid w:val="00BC3187"/>
    <w:rsid w:val="00BC4AEE"/>
    <w:rsid w:val="00BD018C"/>
    <w:rsid w:val="00BD1CF4"/>
    <w:rsid w:val="00BD27CA"/>
    <w:rsid w:val="00BD38A7"/>
    <w:rsid w:val="00BD3F8B"/>
    <w:rsid w:val="00BD5AEE"/>
    <w:rsid w:val="00BD68D4"/>
    <w:rsid w:val="00BD7F61"/>
    <w:rsid w:val="00BE0442"/>
    <w:rsid w:val="00BE6A89"/>
    <w:rsid w:val="00BE7EC9"/>
    <w:rsid w:val="00BF18B2"/>
    <w:rsid w:val="00BF644E"/>
    <w:rsid w:val="00C015AD"/>
    <w:rsid w:val="00C0235A"/>
    <w:rsid w:val="00C02399"/>
    <w:rsid w:val="00C03798"/>
    <w:rsid w:val="00C12051"/>
    <w:rsid w:val="00C146C2"/>
    <w:rsid w:val="00C2501F"/>
    <w:rsid w:val="00C26ACF"/>
    <w:rsid w:val="00C26B40"/>
    <w:rsid w:val="00C272E2"/>
    <w:rsid w:val="00C27C31"/>
    <w:rsid w:val="00C35B4D"/>
    <w:rsid w:val="00C40FF5"/>
    <w:rsid w:val="00C420FF"/>
    <w:rsid w:val="00C430FA"/>
    <w:rsid w:val="00C43748"/>
    <w:rsid w:val="00C4562B"/>
    <w:rsid w:val="00C45F02"/>
    <w:rsid w:val="00C5057D"/>
    <w:rsid w:val="00C51A03"/>
    <w:rsid w:val="00C51ABB"/>
    <w:rsid w:val="00C55142"/>
    <w:rsid w:val="00C55D59"/>
    <w:rsid w:val="00C56A44"/>
    <w:rsid w:val="00C57966"/>
    <w:rsid w:val="00C66B84"/>
    <w:rsid w:val="00C66FE7"/>
    <w:rsid w:val="00C71D84"/>
    <w:rsid w:val="00C72071"/>
    <w:rsid w:val="00C720A6"/>
    <w:rsid w:val="00C754B5"/>
    <w:rsid w:val="00C85FFC"/>
    <w:rsid w:val="00C863E3"/>
    <w:rsid w:val="00C907F5"/>
    <w:rsid w:val="00C90F48"/>
    <w:rsid w:val="00C96FAB"/>
    <w:rsid w:val="00CA12CC"/>
    <w:rsid w:val="00CA19F0"/>
    <w:rsid w:val="00CA1D30"/>
    <w:rsid w:val="00CA2944"/>
    <w:rsid w:val="00CA33D9"/>
    <w:rsid w:val="00CA4C17"/>
    <w:rsid w:val="00CA5B97"/>
    <w:rsid w:val="00CB1133"/>
    <w:rsid w:val="00CB7E4F"/>
    <w:rsid w:val="00CC3178"/>
    <w:rsid w:val="00CC6DFE"/>
    <w:rsid w:val="00CD1D1D"/>
    <w:rsid w:val="00CD24E8"/>
    <w:rsid w:val="00CD7C0C"/>
    <w:rsid w:val="00CE5FBB"/>
    <w:rsid w:val="00CE6C27"/>
    <w:rsid w:val="00CF1DEF"/>
    <w:rsid w:val="00CF28D4"/>
    <w:rsid w:val="00CF483E"/>
    <w:rsid w:val="00D02482"/>
    <w:rsid w:val="00D028F2"/>
    <w:rsid w:val="00D05E15"/>
    <w:rsid w:val="00D06395"/>
    <w:rsid w:val="00D0731F"/>
    <w:rsid w:val="00D07EC8"/>
    <w:rsid w:val="00D10509"/>
    <w:rsid w:val="00D106B0"/>
    <w:rsid w:val="00D127A9"/>
    <w:rsid w:val="00D136DC"/>
    <w:rsid w:val="00D15927"/>
    <w:rsid w:val="00D1615B"/>
    <w:rsid w:val="00D16472"/>
    <w:rsid w:val="00D17EF0"/>
    <w:rsid w:val="00D21B6E"/>
    <w:rsid w:val="00D229FB"/>
    <w:rsid w:val="00D25D9E"/>
    <w:rsid w:val="00D27064"/>
    <w:rsid w:val="00D27FD9"/>
    <w:rsid w:val="00D30196"/>
    <w:rsid w:val="00D36524"/>
    <w:rsid w:val="00D37115"/>
    <w:rsid w:val="00D3730F"/>
    <w:rsid w:val="00D40D38"/>
    <w:rsid w:val="00D40E08"/>
    <w:rsid w:val="00D42AFE"/>
    <w:rsid w:val="00D46B9E"/>
    <w:rsid w:val="00D46D5E"/>
    <w:rsid w:val="00D478C3"/>
    <w:rsid w:val="00D503F7"/>
    <w:rsid w:val="00D54D22"/>
    <w:rsid w:val="00D57735"/>
    <w:rsid w:val="00D62EA9"/>
    <w:rsid w:val="00D6581D"/>
    <w:rsid w:val="00D72327"/>
    <w:rsid w:val="00D740B5"/>
    <w:rsid w:val="00D74D23"/>
    <w:rsid w:val="00D75297"/>
    <w:rsid w:val="00D77444"/>
    <w:rsid w:val="00D81114"/>
    <w:rsid w:val="00D82DA8"/>
    <w:rsid w:val="00D836B7"/>
    <w:rsid w:val="00D92531"/>
    <w:rsid w:val="00D934C3"/>
    <w:rsid w:val="00D966C8"/>
    <w:rsid w:val="00D97C3A"/>
    <w:rsid w:val="00DA1808"/>
    <w:rsid w:val="00DA5540"/>
    <w:rsid w:val="00DB1E54"/>
    <w:rsid w:val="00DB1F27"/>
    <w:rsid w:val="00DB1FAC"/>
    <w:rsid w:val="00DB7E94"/>
    <w:rsid w:val="00DC0BB2"/>
    <w:rsid w:val="00DC0CEF"/>
    <w:rsid w:val="00DC0F2D"/>
    <w:rsid w:val="00DC253C"/>
    <w:rsid w:val="00DC27FD"/>
    <w:rsid w:val="00DC3019"/>
    <w:rsid w:val="00DC5E05"/>
    <w:rsid w:val="00DC655F"/>
    <w:rsid w:val="00DC6D00"/>
    <w:rsid w:val="00DD53AC"/>
    <w:rsid w:val="00DD6DB8"/>
    <w:rsid w:val="00DE1847"/>
    <w:rsid w:val="00DE3839"/>
    <w:rsid w:val="00DE51E4"/>
    <w:rsid w:val="00DF0023"/>
    <w:rsid w:val="00DF09E3"/>
    <w:rsid w:val="00DF1839"/>
    <w:rsid w:val="00DF2384"/>
    <w:rsid w:val="00DF333C"/>
    <w:rsid w:val="00DF4606"/>
    <w:rsid w:val="00DF4779"/>
    <w:rsid w:val="00DF7399"/>
    <w:rsid w:val="00DF7E0A"/>
    <w:rsid w:val="00E00863"/>
    <w:rsid w:val="00E018DD"/>
    <w:rsid w:val="00E12CB7"/>
    <w:rsid w:val="00E13153"/>
    <w:rsid w:val="00E153F4"/>
    <w:rsid w:val="00E1764D"/>
    <w:rsid w:val="00E2089B"/>
    <w:rsid w:val="00E25E66"/>
    <w:rsid w:val="00E262DB"/>
    <w:rsid w:val="00E268A0"/>
    <w:rsid w:val="00E30998"/>
    <w:rsid w:val="00E35CD1"/>
    <w:rsid w:val="00E40636"/>
    <w:rsid w:val="00E433A5"/>
    <w:rsid w:val="00E4384D"/>
    <w:rsid w:val="00E4772D"/>
    <w:rsid w:val="00E52829"/>
    <w:rsid w:val="00E541EE"/>
    <w:rsid w:val="00E5663D"/>
    <w:rsid w:val="00E61112"/>
    <w:rsid w:val="00E6113A"/>
    <w:rsid w:val="00E65BCB"/>
    <w:rsid w:val="00E72D0C"/>
    <w:rsid w:val="00E75BE3"/>
    <w:rsid w:val="00E761B1"/>
    <w:rsid w:val="00E76677"/>
    <w:rsid w:val="00E77044"/>
    <w:rsid w:val="00E77AB0"/>
    <w:rsid w:val="00E80A03"/>
    <w:rsid w:val="00E80D81"/>
    <w:rsid w:val="00E80E8A"/>
    <w:rsid w:val="00E8116C"/>
    <w:rsid w:val="00E812A0"/>
    <w:rsid w:val="00E83133"/>
    <w:rsid w:val="00E86C98"/>
    <w:rsid w:val="00E92A7B"/>
    <w:rsid w:val="00E97F35"/>
    <w:rsid w:val="00EA0958"/>
    <w:rsid w:val="00EA2EF0"/>
    <w:rsid w:val="00EA72EB"/>
    <w:rsid w:val="00EB111A"/>
    <w:rsid w:val="00EB1F67"/>
    <w:rsid w:val="00EB66F7"/>
    <w:rsid w:val="00EC259D"/>
    <w:rsid w:val="00EC4884"/>
    <w:rsid w:val="00EC4A2D"/>
    <w:rsid w:val="00EC6400"/>
    <w:rsid w:val="00EC64DA"/>
    <w:rsid w:val="00EC7AEB"/>
    <w:rsid w:val="00ED1FAD"/>
    <w:rsid w:val="00ED3A3F"/>
    <w:rsid w:val="00ED7BB9"/>
    <w:rsid w:val="00EE297D"/>
    <w:rsid w:val="00EE32C0"/>
    <w:rsid w:val="00EF03BD"/>
    <w:rsid w:val="00EF0B7B"/>
    <w:rsid w:val="00EF3E4E"/>
    <w:rsid w:val="00EF58F9"/>
    <w:rsid w:val="00EF5D91"/>
    <w:rsid w:val="00F01919"/>
    <w:rsid w:val="00F05985"/>
    <w:rsid w:val="00F07441"/>
    <w:rsid w:val="00F12E98"/>
    <w:rsid w:val="00F20A22"/>
    <w:rsid w:val="00F2255E"/>
    <w:rsid w:val="00F2295B"/>
    <w:rsid w:val="00F2421E"/>
    <w:rsid w:val="00F24783"/>
    <w:rsid w:val="00F24E4D"/>
    <w:rsid w:val="00F31AC2"/>
    <w:rsid w:val="00F3443B"/>
    <w:rsid w:val="00F34B84"/>
    <w:rsid w:val="00F36ED1"/>
    <w:rsid w:val="00F408A2"/>
    <w:rsid w:val="00F40A03"/>
    <w:rsid w:val="00F41177"/>
    <w:rsid w:val="00F41BDA"/>
    <w:rsid w:val="00F43CCF"/>
    <w:rsid w:val="00F449F5"/>
    <w:rsid w:val="00F450E2"/>
    <w:rsid w:val="00F55A72"/>
    <w:rsid w:val="00F55E57"/>
    <w:rsid w:val="00F57C0C"/>
    <w:rsid w:val="00F602B1"/>
    <w:rsid w:val="00F60FBC"/>
    <w:rsid w:val="00F658D9"/>
    <w:rsid w:val="00F70A01"/>
    <w:rsid w:val="00F70C9A"/>
    <w:rsid w:val="00F71AFD"/>
    <w:rsid w:val="00F71C92"/>
    <w:rsid w:val="00F7364B"/>
    <w:rsid w:val="00F742EB"/>
    <w:rsid w:val="00F77E4C"/>
    <w:rsid w:val="00F8001B"/>
    <w:rsid w:val="00F804CE"/>
    <w:rsid w:val="00F812EE"/>
    <w:rsid w:val="00F81332"/>
    <w:rsid w:val="00F90076"/>
    <w:rsid w:val="00F90503"/>
    <w:rsid w:val="00F91789"/>
    <w:rsid w:val="00F962F7"/>
    <w:rsid w:val="00FA14BD"/>
    <w:rsid w:val="00FB042B"/>
    <w:rsid w:val="00FB0EEA"/>
    <w:rsid w:val="00FB4374"/>
    <w:rsid w:val="00FC409A"/>
    <w:rsid w:val="00FC4216"/>
    <w:rsid w:val="00FC4400"/>
    <w:rsid w:val="00FC7254"/>
    <w:rsid w:val="00FD3A19"/>
    <w:rsid w:val="00FD47C2"/>
    <w:rsid w:val="00FE0392"/>
    <w:rsid w:val="00FE0568"/>
    <w:rsid w:val="00FE1638"/>
    <w:rsid w:val="00FE2C77"/>
    <w:rsid w:val="00FF3BBF"/>
    <w:rsid w:val="00FF463A"/>
    <w:rsid w:val="00FF4AB5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2D5E7"/>
  <w15:docId w15:val="{423A6BFD-12BD-4BC2-8CDA-FE0F6F9F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321C"/>
    <w:rPr>
      <w:rFonts w:ascii="Arial" w:hAnsi="Arial"/>
      <w:color w:val="5A5A5A" w:themeColor="text1" w:themeTint="A5"/>
    </w:rPr>
  </w:style>
  <w:style w:type="paragraph" w:styleId="Ttulo1">
    <w:name w:val="heading 1"/>
    <w:basedOn w:val="Normal"/>
    <w:next w:val="Paragrafo"/>
    <w:link w:val="Ttulo1Char"/>
    <w:uiPriority w:val="9"/>
    <w:qFormat/>
    <w:rsid w:val="003635F3"/>
    <w:pPr>
      <w:pageBreakBefore/>
      <w:numPr>
        <w:numId w:val="2"/>
      </w:numPr>
      <w:spacing w:after="240"/>
      <w:jc w:val="both"/>
      <w:outlineLvl w:val="0"/>
    </w:pPr>
    <w:rPr>
      <w:rFonts w:cs="Arial"/>
      <w:b/>
      <w:caps/>
      <w:color w:val="auto"/>
      <w:sz w:val="28"/>
      <w:szCs w:val="24"/>
    </w:rPr>
  </w:style>
  <w:style w:type="paragraph" w:styleId="Ttulo2">
    <w:name w:val="heading 2"/>
    <w:basedOn w:val="Normal"/>
    <w:next w:val="Paragrafo"/>
    <w:link w:val="Ttulo2Char"/>
    <w:uiPriority w:val="9"/>
    <w:unhideWhenUsed/>
    <w:qFormat/>
    <w:rsid w:val="001017B1"/>
    <w:pPr>
      <w:numPr>
        <w:ilvl w:val="1"/>
        <w:numId w:val="2"/>
      </w:numPr>
      <w:spacing w:before="240" w:after="240"/>
      <w:ind w:left="595" w:hanging="595"/>
      <w:jc w:val="both"/>
      <w:outlineLvl w:val="1"/>
    </w:pPr>
    <w:rPr>
      <w:rFonts w:cs="Arial"/>
      <w:caps/>
      <w:color w:val="auto"/>
      <w:sz w:val="28"/>
      <w:szCs w:val="24"/>
    </w:rPr>
  </w:style>
  <w:style w:type="paragraph" w:styleId="Ttulo3">
    <w:name w:val="heading 3"/>
    <w:basedOn w:val="Normal"/>
    <w:next w:val="Paragrafo"/>
    <w:link w:val="Ttulo3Char"/>
    <w:uiPriority w:val="9"/>
    <w:unhideWhenUsed/>
    <w:qFormat/>
    <w:rsid w:val="00B24B41"/>
    <w:pPr>
      <w:numPr>
        <w:ilvl w:val="2"/>
        <w:numId w:val="2"/>
      </w:numPr>
      <w:spacing w:before="240" w:after="240"/>
      <w:ind w:left="851" w:hanging="851"/>
      <w:jc w:val="both"/>
      <w:outlineLvl w:val="2"/>
    </w:pPr>
    <w:rPr>
      <w:rFonts w:cs="Arial"/>
      <w:b/>
      <w:color w:val="auto"/>
      <w:sz w:val="24"/>
      <w:szCs w:val="24"/>
    </w:rPr>
  </w:style>
  <w:style w:type="paragraph" w:styleId="Ttulo4">
    <w:name w:val="heading 4"/>
    <w:basedOn w:val="Normal"/>
    <w:next w:val="Paragrafo"/>
    <w:link w:val="Ttulo4Char"/>
    <w:uiPriority w:val="9"/>
    <w:unhideWhenUsed/>
    <w:qFormat/>
    <w:rsid w:val="001017B1"/>
    <w:pPr>
      <w:numPr>
        <w:ilvl w:val="3"/>
        <w:numId w:val="2"/>
      </w:numPr>
      <w:spacing w:before="240" w:after="240"/>
      <w:ind w:left="1021" w:hanging="1021"/>
      <w:jc w:val="both"/>
      <w:outlineLvl w:val="3"/>
    </w:pPr>
    <w:rPr>
      <w:rFonts w:cs="Arial"/>
      <w:color w:val="auto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973B95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3B95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3B95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3B95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3B95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rsid w:val="002572CF"/>
    <w:pPr>
      <w:spacing w:after="200" w:line="276" w:lineRule="auto"/>
      <w:ind w:left="720"/>
      <w:contextualSpacing/>
    </w:pPr>
    <w:rPr>
      <w:color w:val="auto"/>
      <w:sz w:val="22"/>
      <w:szCs w:val="22"/>
    </w:rPr>
  </w:style>
  <w:style w:type="paragraph" w:customStyle="1" w:styleId="Paragrafo">
    <w:name w:val="Paragrafo"/>
    <w:basedOn w:val="Normal"/>
    <w:link w:val="ParagrafoChar"/>
    <w:qFormat/>
    <w:rsid w:val="004E73EE"/>
    <w:pPr>
      <w:spacing w:before="200" w:after="200" w:line="360" w:lineRule="auto"/>
      <w:ind w:firstLine="720"/>
      <w:contextualSpacing/>
      <w:jc w:val="both"/>
    </w:pPr>
    <w:rPr>
      <w:rFonts w:cs="Arial"/>
      <w:color w:val="auto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rsid w:val="005B4E5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customStyle="1" w:styleId="Citaolonga">
    <w:name w:val="Citação longa"/>
    <w:basedOn w:val="Normal"/>
    <w:link w:val="CitaolongaChar"/>
    <w:qFormat/>
    <w:rsid w:val="00D72327"/>
    <w:pPr>
      <w:spacing w:before="140" w:after="240"/>
      <w:ind w:left="2268"/>
      <w:contextualSpacing/>
      <w:jc w:val="both"/>
    </w:pPr>
    <w:rPr>
      <w:rFonts w:cs="Arial"/>
      <w:color w:val="auto"/>
    </w:rPr>
  </w:style>
  <w:style w:type="character" w:styleId="Hyperlink">
    <w:name w:val="Hyperlink"/>
    <w:basedOn w:val="Fontepargpadro"/>
    <w:uiPriority w:val="99"/>
    <w:unhideWhenUsed/>
    <w:rsid w:val="00B52F08"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739DC"/>
    <w:rPr>
      <w:color w:val="auto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739DC"/>
  </w:style>
  <w:style w:type="character" w:styleId="Refdenotaderodap">
    <w:name w:val="footnote reference"/>
    <w:basedOn w:val="Fontepargpadro"/>
    <w:uiPriority w:val="99"/>
    <w:semiHidden/>
    <w:unhideWhenUsed/>
    <w:rsid w:val="004739DC"/>
    <w:rPr>
      <w:vertAlign w:val="superscript"/>
    </w:rPr>
  </w:style>
  <w:style w:type="character" w:customStyle="1" w:styleId="TtuloChar">
    <w:name w:val="Título Char"/>
    <w:basedOn w:val="Fontepargpadro"/>
    <w:link w:val="Ttulo"/>
    <w:uiPriority w:val="10"/>
    <w:rsid w:val="005B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opicos">
    <w:name w:val="Topicos"/>
    <w:basedOn w:val="Paragrafo"/>
    <w:qFormat/>
    <w:rsid w:val="0016308E"/>
    <w:pPr>
      <w:numPr>
        <w:numId w:val="4"/>
      </w:numPr>
      <w:spacing w:before="0" w:after="0"/>
      <w:ind w:left="714" w:hanging="357"/>
      <w:contextualSpacing w:val="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7AEB"/>
    <w:rPr>
      <w:rFonts w:ascii="Tahoma" w:hAnsi="Tahoma" w:cs="Tahoma"/>
      <w:color w:val="auto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AEB"/>
    <w:rPr>
      <w:rFonts w:ascii="Tahoma" w:hAnsi="Tahoma" w:cs="Tahoma"/>
      <w:sz w:val="16"/>
      <w:szCs w:val="16"/>
    </w:rPr>
  </w:style>
  <w:style w:type="paragraph" w:styleId="ndicedeilustraes">
    <w:name w:val="table of figures"/>
    <w:basedOn w:val="Normal"/>
    <w:uiPriority w:val="99"/>
    <w:unhideWhenUsed/>
    <w:rsid w:val="00AE2DFE"/>
    <w:pPr>
      <w:spacing w:after="100"/>
    </w:pPr>
    <w:rPr>
      <w:rFonts w:cs="Arial"/>
      <w:color w:val="auto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975FB5"/>
    <w:pPr>
      <w:tabs>
        <w:tab w:val="center" w:pos="4252"/>
        <w:tab w:val="right" w:pos="8504"/>
      </w:tabs>
    </w:pPr>
    <w:rPr>
      <w:color w:val="auto"/>
      <w:sz w:val="24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975FB5"/>
    <w:rPr>
      <w:rFonts w:ascii="Arial" w:hAnsi="Arial"/>
      <w:sz w:val="24"/>
      <w:szCs w:val="22"/>
    </w:rPr>
  </w:style>
  <w:style w:type="paragraph" w:styleId="Rodap">
    <w:name w:val="footer"/>
    <w:basedOn w:val="Normal"/>
    <w:link w:val="RodapChar"/>
    <w:uiPriority w:val="99"/>
    <w:unhideWhenUsed/>
    <w:rsid w:val="00474D43"/>
    <w:pPr>
      <w:tabs>
        <w:tab w:val="center" w:pos="4252"/>
        <w:tab w:val="right" w:pos="8504"/>
      </w:tabs>
    </w:pPr>
    <w:rPr>
      <w:color w:val="auto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474D43"/>
    <w:rPr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3635F3"/>
    <w:rPr>
      <w:rFonts w:ascii="Arial" w:hAnsi="Arial" w:cs="Arial"/>
      <w:b/>
      <w:caps/>
      <w:sz w:val="28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017B1"/>
    <w:rPr>
      <w:rFonts w:ascii="Arial" w:hAnsi="Arial" w:cs="Arial"/>
      <w:caps/>
      <w:sz w:val="28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B24B41"/>
    <w:rPr>
      <w:rFonts w:ascii="Arial" w:hAnsi="Arial" w:cs="Arial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017B1"/>
    <w:rPr>
      <w:rFonts w:ascii="Arial" w:hAnsi="Arial" w:cs="Arial"/>
      <w:sz w:val="24"/>
      <w:szCs w:val="24"/>
    </w:rPr>
  </w:style>
  <w:style w:type="paragraph" w:customStyle="1" w:styleId="TextoRosto">
    <w:name w:val="Texto Rosto"/>
    <w:basedOn w:val="Citaolonga"/>
    <w:link w:val="TextoRostoChar"/>
    <w:qFormat/>
    <w:rsid w:val="0099572D"/>
    <w:pPr>
      <w:spacing w:before="0" w:after="100"/>
      <w:ind w:left="4536"/>
      <w:contextualSpacing w:val="0"/>
    </w:pPr>
  </w:style>
  <w:style w:type="paragraph" w:customStyle="1" w:styleId="TextoCapa">
    <w:name w:val="Texto Capa"/>
    <w:basedOn w:val="Normal"/>
    <w:link w:val="TextoCapaChar"/>
    <w:qFormat/>
    <w:rsid w:val="001112F4"/>
    <w:pPr>
      <w:spacing w:after="200"/>
      <w:jc w:val="center"/>
    </w:pPr>
    <w:rPr>
      <w:b/>
      <w:color w:val="auto"/>
      <w:sz w:val="28"/>
    </w:rPr>
  </w:style>
  <w:style w:type="character" w:customStyle="1" w:styleId="CitaolongaChar">
    <w:name w:val="Citação longa Char"/>
    <w:basedOn w:val="Fontepargpadro"/>
    <w:link w:val="Citaolonga"/>
    <w:rsid w:val="00D72327"/>
    <w:rPr>
      <w:rFonts w:ascii="Arial" w:hAnsi="Arial" w:cs="Arial"/>
    </w:rPr>
  </w:style>
  <w:style w:type="character" w:customStyle="1" w:styleId="TextoRostoChar">
    <w:name w:val="Texto Rosto Char"/>
    <w:basedOn w:val="CitaolongaChar"/>
    <w:link w:val="TextoRosto"/>
    <w:rsid w:val="0099572D"/>
    <w:rPr>
      <w:rFonts w:ascii="Arial" w:hAnsi="Arial" w:cs="Arial"/>
    </w:rPr>
  </w:style>
  <w:style w:type="paragraph" w:styleId="CabealhodoSumrio">
    <w:name w:val="TOC Heading"/>
    <w:next w:val="Paragrafo"/>
    <w:link w:val="CabealhodoSumrioChar"/>
    <w:uiPriority w:val="39"/>
    <w:unhideWhenUsed/>
    <w:qFormat/>
    <w:rsid w:val="00DB1F27"/>
    <w:pPr>
      <w:pageBreakBefore/>
      <w:spacing w:before="240" w:after="240"/>
      <w:jc w:val="center"/>
    </w:pPr>
    <w:rPr>
      <w:rFonts w:ascii="Arial" w:hAnsi="Arial" w:cs="Arial"/>
      <w:b/>
      <w:caps/>
      <w:sz w:val="28"/>
      <w:szCs w:val="24"/>
    </w:rPr>
  </w:style>
  <w:style w:type="character" w:customStyle="1" w:styleId="ParagrafoChar">
    <w:name w:val="Paragrafo Char"/>
    <w:basedOn w:val="Fontepargpadro"/>
    <w:link w:val="Paragrafo"/>
    <w:rsid w:val="004E73EE"/>
    <w:rPr>
      <w:rFonts w:ascii="Arial" w:hAnsi="Arial" w:cs="Arial"/>
      <w:sz w:val="24"/>
      <w:szCs w:val="24"/>
    </w:rPr>
  </w:style>
  <w:style w:type="character" w:customStyle="1" w:styleId="TextoCapaChar">
    <w:name w:val="Texto Capa Char"/>
    <w:basedOn w:val="ParagrafoChar"/>
    <w:link w:val="TextoCapa"/>
    <w:rsid w:val="001112F4"/>
    <w:rPr>
      <w:rFonts w:ascii="Arial" w:hAnsi="Arial" w:cs="Arial"/>
      <w:b/>
      <w:sz w:val="28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3C0408"/>
    <w:pPr>
      <w:tabs>
        <w:tab w:val="left" w:pos="340"/>
        <w:tab w:val="left" w:leader="dot" w:pos="8505"/>
      </w:tabs>
      <w:spacing w:after="100"/>
    </w:pPr>
    <w:rPr>
      <w:b/>
      <w:caps/>
      <w:noProof/>
      <w:color w:val="auto"/>
      <w:sz w:val="24"/>
    </w:rPr>
  </w:style>
  <w:style w:type="paragraph" w:styleId="Sumrio2">
    <w:name w:val="toc 2"/>
    <w:basedOn w:val="Sumrio1"/>
    <w:next w:val="Normal"/>
    <w:autoRedefine/>
    <w:uiPriority w:val="39"/>
    <w:unhideWhenUsed/>
    <w:rsid w:val="001C6F6E"/>
    <w:pPr>
      <w:tabs>
        <w:tab w:val="clear" w:pos="340"/>
        <w:tab w:val="left" w:pos="680"/>
      </w:tabs>
      <w:ind w:firstLine="170"/>
    </w:pPr>
    <w:rPr>
      <w:b w:val="0"/>
    </w:rPr>
  </w:style>
  <w:style w:type="paragraph" w:styleId="Sumrio3">
    <w:name w:val="toc 3"/>
    <w:basedOn w:val="Sumrio2"/>
    <w:next w:val="Normal"/>
    <w:autoRedefine/>
    <w:uiPriority w:val="39"/>
    <w:unhideWhenUsed/>
    <w:rsid w:val="001C6F6E"/>
    <w:pPr>
      <w:tabs>
        <w:tab w:val="clear" w:pos="680"/>
        <w:tab w:val="left" w:pos="1191"/>
      </w:tabs>
      <w:ind w:firstLine="340"/>
    </w:pPr>
    <w:rPr>
      <w:b/>
      <w:caps w:val="0"/>
    </w:rPr>
  </w:style>
  <w:style w:type="paragraph" w:styleId="Sumrio4">
    <w:name w:val="toc 4"/>
    <w:basedOn w:val="Sumrio3"/>
    <w:next w:val="Normal"/>
    <w:autoRedefine/>
    <w:uiPriority w:val="39"/>
    <w:unhideWhenUsed/>
    <w:rsid w:val="001C6F6E"/>
    <w:pPr>
      <w:tabs>
        <w:tab w:val="clear" w:pos="1191"/>
        <w:tab w:val="left" w:pos="1701"/>
      </w:tabs>
      <w:ind w:firstLine="624"/>
    </w:pPr>
    <w:rPr>
      <w:b w:val="0"/>
    </w:rPr>
  </w:style>
  <w:style w:type="paragraph" w:styleId="Legenda">
    <w:name w:val="caption"/>
    <w:basedOn w:val="Normal"/>
    <w:uiPriority w:val="35"/>
    <w:unhideWhenUsed/>
    <w:qFormat/>
    <w:rsid w:val="004E73EE"/>
    <w:pPr>
      <w:jc w:val="center"/>
    </w:pPr>
    <w:rPr>
      <w:rFonts w:cs="Arial"/>
      <w:noProof/>
      <w:color w:val="auto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3B9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3B9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3B9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3B9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3B9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fia">
    <w:name w:val="Bibliography"/>
    <w:basedOn w:val="Normal"/>
    <w:next w:val="Normal"/>
    <w:uiPriority w:val="37"/>
    <w:unhideWhenUsed/>
    <w:qFormat/>
    <w:rsid w:val="00565C75"/>
    <w:pPr>
      <w:spacing w:after="240"/>
    </w:pPr>
    <w:rPr>
      <w:rFonts w:cs="Arial"/>
      <w:color w:val="auto"/>
      <w:sz w:val="24"/>
      <w:szCs w:val="24"/>
    </w:rPr>
  </w:style>
  <w:style w:type="paragraph" w:customStyle="1" w:styleId="TListas">
    <w:name w:val="T. Listas"/>
    <w:basedOn w:val="CabealhodoSumrio"/>
    <w:next w:val="Paragrafo"/>
    <w:link w:val="TListasChar"/>
    <w:qFormat/>
    <w:rsid w:val="00DB1F27"/>
    <w:pPr>
      <w:outlineLvl w:val="0"/>
    </w:pPr>
  </w:style>
  <w:style w:type="character" w:customStyle="1" w:styleId="CabealhodoSumrioChar">
    <w:name w:val="Cabeçalho do Sumário Char"/>
    <w:basedOn w:val="Fontepargpadro"/>
    <w:link w:val="CabealhodoSumrio"/>
    <w:uiPriority w:val="39"/>
    <w:rsid w:val="00DB1F27"/>
    <w:rPr>
      <w:rFonts w:ascii="Arial" w:hAnsi="Arial" w:cs="Arial"/>
      <w:b/>
      <w:caps/>
      <w:sz w:val="28"/>
      <w:szCs w:val="24"/>
    </w:rPr>
  </w:style>
  <w:style w:type="character" w:customStyle="1" w:styleId="TListasChar">
    <w:name w:val="T. Listas Char"/>
    <w:basedOn w:val="CabealhodoSumrioChar"/>
    <w:link w:val="TListas"/>
    <w:rsid w:val="00DB1F27"/>
    <w:rPr>
      <w:rFonts w:ascii="Arial" w:hAnsi="Arial" w:cs="Arial"/>
      <w:b/>
      <w:caps/>
      <w:sz w:val="28"/>
      <w:szCs w:val="24"/>
    </w:rPr>
  </w:style>
  <w:style w:type="paragraph" w:styleId="SemEspaamento">
    <w:name w:val="No Spacing"/>
    <w:uiPriority w:val="1"/>
    <w:rsid w:val="00812D05"/>
    <w:pPr>
      <w:jc w:val="center"/>
    </w:pPr>
    <w:rPr>
      <w:rFonts w:ascii="Arial" w:eastAsia="Arial" w:hAnsi="Arial"/>
      <w:szCs w:val="22"/>
    </w:rPr>
  </w:style>
  <w:style w:type="paragraph" w:styleId="NormalWeb">
    <w:name w:val="Normal (Web)"/>
    <w:basedOn w:val="Normal"/>
    <w:uiPriority w:val="99"/>
    <w:semiHidden/>
    <w:unhideWhenUsed/>
    <w:rsid w:val="00CD24E8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CD24E8"/>
  </w:style>
  <w:style w:type="character" w:customStyle="1" w:styleId="mord">
    <w:name w:val="mord"/>
    <w:basedOn w:val="Fontepargpadro"/>
    <w:rsid w:val="00CD24E8"/>
  </w:style>
  <w:style w:type="character" w:customStyle="1" w:styleId="mrel">
    <w:name w:val="mrel"/>
    <w:basedOn w:val="Fontepargpadro"/>
    <w:rsid w:val="00CD24E8"/>
  </w:style>
  <w:style w:type="character" w:customStyle="1" w:styleId="relative">
    <w:name w:val="relative"/>
    <w:basedOn w:val="Fontepargpadro"/>
    <w:rsid w:val="00CD24E8"/>
  </w:style>
  <w:style w:type="paragraph" w:customStyle="1" w:styleId="not-prose">
    <w:name w:val="not-prose"/>
    <w:basedOn w:val="Normal"/>
    <w:rsid w:val="00CD24E8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24E8"/>
    <w:rPr>
      <w:rFonts w:ascii="Courier New" w:eastAsia="Times New Roman" w:hAnsi="Courier New" w:cs="Courier New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CD24E8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912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381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816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49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66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29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2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89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64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97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134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as\Documents\Modelos%20Personalizados%20do%20Office\Padr&#227;o%20ABNT%20UNEMAT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biscaro</b:Tag>
    <b:SourceType>InternetSite</b:SourceType>
    <b:Guid>{CCAD454F-E63F-450F-86D1-609F867C2AB7}</b:Guid>
    <b:Title>Download</b:Title>
    <b:Year>2016</b:Year>
    <b:Month>outubro</b:Month>
    <b:Day>20</b:Day>
    <b:InternetSiteTitle>SietCon Engenharia Elétrica</b:InternetSiteTitle>
    <b:YearAccessed>2016</b:YearAccessed>
    <b:MonthAccessed>out.</b:MonthAccessed>
    <b:DayAccessed>20</b:DayAccessed>
    <b:URL>https://sites.google.com/a/unemat-net.br/engenharia-eletrica-sinop/</b:URL>
    <b:Author>
      <b:Author>
        <b:Corporate>BISCARO, A. A. P.</b:Corporate>
      </b:Author>
    </b:Author>
    <b:LCID>pt-BR</b:LCID>
    <b:RefOrder>2</b:RefOrder>
  </b:Source>
  <b:Source>
    <b:Tag>Bro83</b:Tag>
    <b:SourceType>Patent</b:SourceType>
    <b:Guid>{7492A4F7-1BAA-40F6-A0F0-B62145A1D3B6}</b:Guid>
    <b:Author>
      <b:Inventor>
        <b:NameList>
          <b:Person>
            <b:Last>BRODIE</b:Last>
            <b:First>R.</b:First>
          </b:Person>
        </b:NameList>
      </b:Inventor>
    </b:Author>
    <b:Title>Microsoft Word</b:Title>
    <b:Year>1983</b:Year>
    <b:Month>junho</b:Month>
    <b:Day>15</b:Day>
    <b:Type>2010 Service Pack 1</b:Type>
    <b:PatentNumber>14.0.6024.1000</b:PatentNumber>
    <b:RefOrder>1</b:RefOrder>
  </b:Source>
</b:Sources>
</file>

<file path=customXml/itemProps1.xml><?xml version="1.0" encoding="utf-8"?>
<ds:datastoreItem xmlns:ds="http://schemas.openxmlformats.org/officeDocument/2006/customXml" ds:itemID="{DDCF0F4B-F234-4B83-8BC2-52A398AD9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Padrão ABNT UNEMAT</Template>
  <TotalTime>5989</TotalTime>
  <Pages>18</Pages>
  <Words>2614</Words>
  <Characters>14118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Cecilio dos Santos</dc:creator>
  <cp:keywords/>
  <dc:description/>
  <cp:lastModifiedBy>arthur l</cp:lastModifiedBy>
  <cp:revision>29</cp:revision>
  <cp:lastPrinted>2014-04-07T18:09:00Z</cp:lastPrinted>
  <dcterms:created xsi:type="dcterms:W3CDTF">2014-08-28T00:57:00Z</dcterms:created>
  <dcterms:modified xsi:type="dcterms:W3CDTF">2025-11-20T15:30:00Z</dcterms:modified>
</cp:coreProperties>
</file>